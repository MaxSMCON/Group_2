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A83C4B">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A83C4B">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A83C4B">
            <w:pPr>
              <w:spacing w:before="120" w:after="120"/>
            </w:pPr>
          </w:p>
        </w:tc>
        <w:tc>
          <w:tcPr>
            <w:tcW w:w="2083" w:type="pct"/>
            <w:shd w:val="clear" w:color="auto" w:fill="000000" w:themeFill="text1"/>
          </w:tcPr>
          <w:p w14:paraId="28616044" w14:textId="77777777" w:rsidR="00C3569F" w:rsidRPr="00A00E8F" w:rsidRDefault="00C3569F" w:rsidP="00A83C4B">
            <w:pPr>
              <w:spacing w:before="120" w:after="120"/>
            </w:pPr>
          </w:p>
        </w:tc>
        <w:tc>
          <w:tcPr>
            <w:tcW w:w="416" w:type="pct"/>
            <w:vMerge w:val="restart"/>
            <w:shd w:val="clear" w:color="auto" w:fill="000000" w:themeFill="text1"/>
          </w:tcPr>
          <w:p w14:paraId="3AB6E154" w14:textId="3F4014B5" w:rsidR="00C3569F" w:rsidRDefault="00C3569F" w:rsidP="00A83C4B">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A83C4B">
            <w:pPr>
              <w:spacing w:before="120" w:after="120"/>
            </w:pPr>
          </w:p>
        </w:tc>
        <w:tc>
          <w:tcPr>
            <w:tcW w:w="4459" w:type="pct"/>
            <w:gridSpan w:val="2"/>
            <w:shd w:val="clear" w:color="auto" w:fill="000000" w:themeFill="text1"/>
          </w:tcPr>
          <w:p w14:paraId="21E2DF60" w14:textId="17F402DD" w:rsidR="00C3569F" w:rsidRPr="00C3569F" w:rsidRDefault="00751778" w:rsidP="00A83C4B">
            <w:pPr>
              <w:pStyle w:val="Title"/>
              <w:spacing w:before="120" w:after="120"/>
            </w:pPr>
            <w:r>
              <w:t>Global food prices</w:t>
            </w:r>
          </w:p>
          <w:p w14:paraId="2DC4FD81" w14:textId="17BF01A7" w:rsidR="00C3569F" w:rsidRDefault="00751778" w:rsidP="00A83C4B">
            <w:pPr>
              <w:pStyle w:val="Subtitle"/>
              <w:spacing w:before="120" w:after="120"/>
            </w:pPr>
            <w:r>
              <w:t xml:space="preserve">impact analysis </w:t>
            </w:r>
            <w:r w:rsidR="00A03058">
              <w:t xml:space="preserve">OF FOOD PRICES </w:t>
            </w:r>
            <w:r>
              <w:t>on population</w:t>
            </w:r>
            <w:r w:rsidR="00A03058">
              <w:t xml:space="preserve"> Trends</w:t>
            </w:r>
            <w:r>
              <w:t xml:space="preserve"> and GDP</w:t>
            </w:r>
          </w:p>
          <w:p w14:paraId="17A03CCB" w14:textId="308CFB10" w:rsidR="00AA56F5" w:rsidRPr="00AA56F5" w:rsidRDefault="00171075" w:rsidP="00A83C4B">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A83C4B">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A83C4B">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A83C4B">
            <w:pPr>
              <w:pStyle w:val="Title"/>
              <w:spacing w:before="120" w:after="120"/>
              <w:rPr>
                <w:sz w:val="24"/>
                <w:szCs w:val="24"/>
              </w:rPr>
            </w:pPr>
          </w:p>
          <w:p w14:paraId="7A9AA037" w14:textId="77777777" w:rsidR="00AA56F5" w:rsidRPr="00AA56F5" w:rsidRDefault="00AA56F5" w:rsidP="00A83C4B">
            <w:pPr>
              <w:spacing w:before="120" w:after="120"/>
            </w:pPr>
          </w:p>
          <w:p w14:paraId="349DB995" w14:textId="77777777" w:rsidR="00C95C39" w:rsidRPr="00D55109" w:rsidRDefault="00C95C39" w:rsidP="00A83C4B">
            <w:pPr>
              <w:pStyle w:val="Title"/>
              <w:spacing w:before="120" w:after="120"/>
              <w:rPr>
                <w:sz w:val="24"/>
                <w:szCs w:val="24"/>
              </w:rPr>
            </w:pPr>
          </w:p>
          <w:p w14:paraId="7640F637" w14:textId="77777777" w:rsidR="00C95C39" w:rsidRPr="00D55109" w:rsidRDefault="00C95C39" w:rsidP="00A83C4B">
            <w:pPr>
              <w:pStyle w:val="Title"/>
              <w:spacing w:before="120" w:after="120"/>
              <w:rPr>
                <w:sz w:val="24"/>
                <w:szCs w:val="24"/>
              </w:rPr>
            </w:pPr>
          </w:p>
          <w:p w14:paraId="5FC464AB" w14:textId="35329374" w:rsidR="00CA6CEB" w:rsidRPr="00D55109" w:rsidRDefault="00CA6CEB" w:rsidP="00A83C4B">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A83C4B">
            <w:pPr>
              <w:spacing w:before="120" w:after="120"/>
              <w:rPr>
                <w:szCs w:val="24"/>
              </w:rPr>
            </w:pPr>
          </w:p>
          <w:p w14:paraId="24EDA086" w14:textId="48A82FE1" w:rsidR="00CA6CEB" w:rsidRPr="00D55109" w:rsidRDefault="00CA6CEB" w:rsidP="00A83C4B">
            <w:pPr>
              <w:spacing w:before="120" w:after="120"/>
              <w:rPr>
                <w:szCs w:val="24"/>
              </w:rPr>
            </w:pPr>
            <w:proofErr w:type="spellStart"/>
            <w:r w:rsidRPr="00D55109">
              <w:rPr>
                <w:szCs w:val="24"/>
              </w:rPr>
              <w:t>Jobbin</w:t>
            </w:r>
            <w:proofErr w:type="spellEnd"/>
            <w:r w:rsidRPr="00D55109">
              <w:rPr>
                <w:szCs w:val="24"/>
              </w:rPr>
              <w:t xml:space="preserve"> Samuel</w:t>
            </w:r>
          </w:p>
          <w:p w14:paraId="4B340707" w14:textId="5751A12B" w:rsidR="00CA6CEB" w:rsidRPr="00D55109" w:rsidRDefault="00CA6CEB" w:rsidP="00A83C4B">
            <w:pPr>
              <w:spacing w:before="120" w:after="120"/>
              <w:rPr>
                <w:szCs w:val="24"/>
              </w:rPr>
            </w:pPr>
            <w:r w:rsidRPr="00D55109">
              <w:rPr>
                <w:szCs w:val="24"/>
              </w:rPr>
              <w:t>Ricky Lam</w:t>
            </w:r>
          </w:p>
          <w:p w14:paraId="25FE62EC" w14:textId="488B9E27" w:rsidR="00CA6CEB" w:rsidRPr="00D55109" w:rsidRDefault="00CA6CEB" w:rsidP="00A83C4B">
            <w:pPr>
              <w:spacing w:before="120" w:after="120"/>
              <w:rPr>
                <w:szCs w:val="24"/>
              </w:rPr>
            </w:pPr>
            <w:r w:rsidRPr="00D55109">
              <w:rPr>
                <w:szCs w:val="24"/>
              </w:rPr>
              <w:t xml:space="preserve">Maxim </w:t>
            </w:r>
            <w:proofErr w:type="spellStart"/>
            <w:r w:rsidRPr="00D55109">
              <w:rPr>
                <w:szCs w:val="24"/>
              </w:rPr>
              <w:t>Smetin</w:t>
            </w:r>
            <w:proofErr w:type="spellEnd"/>
          </w:p>
          <w:p w14:paraId="4CD47EF2" w14:textId="058A38E5" w:rsidR="00CA6CEB" w:rsidRPr="00D55109" w:rsidRDefault="00CA6CEB" w:rsidP="00A83C4B">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A83C4B">
            <w:pPr>
              <w:spacing w:before="120" w:after="120"/>
              <w:rPr>
                <w:szCs w:val="24"/>
              </w:rPr>
            </w:pPr>
          </w:p>
          <w:p w14:paraId="12C122D0" w14:textId="77777777" w:rsidR="00CA6CEB" w:rsidRPr="00D55109" w:rsidRDefault="00CA6CEB" w:rsidP="00A83C4B">
            <w:pPr>
              <w:spacing w:before="120" w:after="120"/>
              <w:rPr>
                <w:szCs w:val="24"/>
              </w:rPr>
            </w:pPr>
          </w:p>
          <w:p w14:paraId="37D40C8C" w14:textId="77777777" w:rsidR="00C95C39" w:rsidRPr="00D55109" w:rsidRDefault="00C95C39" w:rsidP="00A83C4B">
            <w:pPr>
              <w:spacing w:before="120" w:after="120"/>
              <w:rPr>
                <w:szCs w:val="24"/>
              </w:rPr>
            </w:pPr>
          </w:p>
          <w:p w14:paraId="54F61F51" w14:textId="77777777" w:rsidR="00C95C39" w:rsidRPr="00D55109" w:rsidRDefault="00C95C39" w:rsidP="00A83C4B">
            <w:pPr>
              <w:spacing w:before="120" w:after="120"/>
              <w:rPr>
                <w:szCs w:val="24"/>
              </w:rPr>
            </w:pPr>
          </w:p>
          <w:p w14:paraId="43C66CF4" w14:textId="2E4E95FF" w:rsidR="00C95C39" w:rsidRPr="00D55109" w:rsidRDefault="00C95C39" w:rsidP="00A83C4B">
            <w:pPr>
              <w:spacing w:before="120" w:after="120"/>
              <w:rPr>
                <w:szCs w:val="24"/>
              </w:rPr>
            </w:pPr>
          </w:p>
          <w:p w14:paraId="17DD2ACF" w14:textId="77777777" w:rsidR="00C95C39" w:rsidRPr="00D55109" w:rsidRDefault="00C95C39" w:rsidP="00A83C4B">
            <w:pPr>
              <w:spacing w:before="120" w:after="120"/>
              <w:rPr>
                <w:szCs w:val="24"/>
              </w:rPr>
            </w:pPr>
          </w:p>
          <w:p w14:paraId="22B54C1C" w14:textId="7EBD6B33" w:rsidR="00CA6CEB" w:rsidRPr="00D55109" w:rsidRDefault="00CA6CEB" w:rsidP="00A83C4B">
            <w:pPr>
              <w:spacing w:before="120" w:after="120"/>
              <w:rPr>
                <w:szCs w:val="24"/>
              </w:rPr>
            </w:pPr>
            <w:r w:rsidRPr="00D55109">
              <w:rPr>
                <w:szCs w:val="24"/>
              </w:rPr>
              <w:t>Ramila Mudarth</w:t>
            </w:r>
          </w:p>
          <w:p w14:paraId="20359A60" w14:textId="77777777" w:rsidR="00CA6CEB" w:rsidRPr="00D55109" w:rsidRDefault="00CA6CEB" w:rsidP="00A83C4B">
            <w:pPr>
              <w:spacing w:before="120" w:after="120"/>
              <w:rPr>
                <w:szCs w:val="24"/>
              </w:rPr>
            </w:pPr>
            <w:r w:rsidRPr="00D55109">
              <w:rPr>
                <w:szCs w:val="24"/>
              </w:rPr>
              <w:t xml:space="preserve">Avery </w:t>
            </w:r>
            <w:proofErr w:type="spellStart"/>
            <w:r w:rsidRPr="00D55109">
              <w:rPr>
                <w:szCs w:val="24"/>
              </w:rPr>
              <w:t>Lizhong</w:t>
            </w:r>
            <w:proofErr w:type="spellEnd"/>
            <w:r w:rsidRPr="00D55109">
              <w:rPr>
                <w:szCs w:val="24"/>
              </w:rPr>
              <w:t xml:space="preserve"> Wang</w:t>
            </w:r>
          </w:p>
          <w:p w14:paraId="4911ABA4" w14:textId="4370244D" w:rsidR="00CA6CEB" w:rsidRPr="00D55109" w:rsidRDefault="00CA6CEB" w:rsidP="00A83C4B">
            <w:pPr>
              <w:spacing w:before="120" w:after="120"/>
              <w:rPr>
                <w:szCs w:val="24"/>
              </w:rPr>
            </w:pPr>
            <w:r w:rsidRPr="00D55109">
              <w:rPr>
                <w:szCs w:val="24"/>
              </w:rPr>
              <w:t xml:space="preserve">James </w:t>
            </w:r>
            <w:proofErr w:type="spellStart"/>
            <w:r w:rsidRPr="00D55109">
              <w:rPr>
                <w:szCs w:val="24"/>
              </w:rPr>
              <w:t>Lising</w:t>
            </w:r>
            <w:proofErr w:type="spellEnd"/>
          </w:p>
        </w:tc>
        <w:tc>
          <w:tcPr>
            <w:tcW w:w="416" w:type="pct"/>
            <w:shd w:val="clear" w:color="auto" w:fill="000000" w:themeFill="text1"/>
          </w:tcPr>
          <w:p w14:paraId="0F16D9F1" w14:textId="1993758F" w:rsidR="00CA6CEB" w:rsidRDefault="00CA6CEB" w:rsidP="00A83C4B">
            <w:pPr>
              <w:spacing w:before="120" w:after="120"/>
            </w:pPr>
          </w:p>
        </w:tc>
      </w:tr>
    </w:tbl>
    <w:sdt>
      <w:sdtPr>
        <w:rPr>
          <w:rFonts w:asciiTheme="minorHAnsi" w:eastAsiaTheme="minorEastAsia" w:hAnsiTheme="minorHAnsi" w:cstheme="minorBidi"/>
          <w:color w:val="auto"/>
          <w:sz w:val="24"/>
          <w:szCs w:val="28"/>
        </w:rPr>
        <w:id w:val="122589264"/>
        <w:docPartObj>
          <w:docPartGallery w:val="Table of Contents"/>
          <w:docPartUnique/>
        </w:docPartObj>
      </w:sdtPr>
      <w:sdtEndPr>
        <w:rPr>
          <w:b/>
          <w:bCs/>
          <w:noProof/>
        </w:rPr>
      </w:sdtEndPr>
      <w:sdtContent>
        <w:p w14:paraId="1F4C8FD8" w14:textId="4252F5AB" w:rsidR="00EB60C9" w:rsidRPr="00024DEA" w:rsidRDefault="00EB60C9" w:rsidP="001053C1">
          <w:pPr>
            <w:pStyle w:val="TOCHeading"/>
          </w:pPr>
          <w:r w:rsidRPr="00024DEA">
            <w:t>Table of Contents</w:t>
          </w:r>
        </w:p>
        <w:p w14:paraId="2CE8FE64" w14:textId="41E3E78A" w:rsidR="00D91DAA" w:rsidRDefault="00EB60C9">
          <w:pPr>
            <w:pStyle w:val="TOC1"/>
            <w:tabs>
              <w:tab w:val="right" w:leader="dot" w:pos="10790"/>
            </w:tabs>
            <w:rPr>
              <w:noProof/>
              <w:sz w:val="22"/>
              <w:szCs w:val="22"/>
            </w:rPr>
          </w:pPr>
          <w:r>
            <w:fldChar w:fldCharType="begin"/>
          </w:r>
          <w:r>
            <w:instrText xml:space="preserve"> TOC \o "1-3" \h \z \u </w:instrText>
          </w:r>
          <w:r>
            <w:fldChar w:fldCharType="separate"/>
          </w:r>
          <w:hyperlink w:anchor="_Toc90227558" w:history="1">
            <w:r w:rsidR="00D91DAA" w:rsidRPr="002F5355">
              <w:rPr>
                <w:rStyle w:val="Hyperlink"/>
                <w:noProof/>
              </w:rPr>
              <w:t>Objectives</w:t>
            </w:r>
            <w:r w:rsidR="00D91DAA">
              <w:rPr>
                <w:noProof/>
                <w:webHidden/>
              </w:rPr>
              <w:tab/>
            </w:r>
            <w:r w:rsidR="00D91DAA">
              <w:rPr>
                <w:noProof/>
                <w:webHidden/>
              </w:rPr>
              <w:fldChar w:fldCharType="begin"/>
            </w:r>
            <w:r w:rsidR="00D91DAA">
              <w:rPr>
                <w:noProof/>
                <w:webHidden/>
              </w:rPr>
              <w:instrText xml:space="preserve"> PAGEREF _Toc90227558 \h </w:instrText>
            </w:r>
            <w:r w:rsidR="00D91DAA">
              <w:rPr>
                <w:noProof/>
                <w:webHidden/>
              </w:rPr>
            </w:r>
            <w:r w:rsidR="00D91DAA">
              <w:rPr>
                <w:noProof/>
                <w:webHidden/>
              </w:rPr>
              <w:fldChar w:fldCharType="separate"/>
            </w:r>
            <w:r w:rsidR="00D91DAA">
              <w:rPr>
                <w:noProof/>
                <w:webHidden/>
              </w:rPr>
              <w:t>3</w:t>
            </w:r>
            <w:r w:rsidR="00D91DAA">
              <w:rPr>
                <w:noProof/>
                <w:webHidden/>
              </w:rPr>
              <w:fldChar w:fldCharType="end"/>
            </w:r>
          </w:hyperlink>
        </w:p>
        <w:p w14:paraId="01740B3D" w14:textId="4727A927" w:rsidR="00D91DAA" w:rsidRDefault="00D91DAA">
          <w:pPr>
            <w:pStyle w:val="TOC1"/>
            <w:tabs>
              <w:tab w:val="right" w:leader="dot" w:pos="10790"/>
            </w:tabs>
            <w:rPr>
              <w:noProof/>
              <w:sz w:val="22"/>
              <w:szCs w:val="22"/>
            </w:rPr>
          </w:pPr>
          <w:hyperlink w:anchor="_Toc90227559" w:history="1">
            <w:r w:rsidRPr="002F5355">
              <w:rPr>
                <w:rStyle w:val="Hyperlink"/>
                <w:noProof/>
              </w:rPr>
              <w:t>iNTRODUCTION</w:t>
            </w:r>
            <w:r>
              <w:rPr>
                <w:noProof/>
                <w:webHidden/>
              </w:rPr>
              <w:tab/>
            </w:r>
            <w:r>
              <w:rPr>
                <w:noProof/>
                <w:webHidden/>
              </w:rPr>
              <w:fldChar w:fldCharType="begin"/>
            </w:r>
            <w:r>
              <w:rPr>
                <w:noProof/>
                <w:webHidden/>
              </w:rPr>
              <w:instrText xml:space="preserve"> PAGEREF _Toc90227559 \h </w:instrText>
            </w:r>
            <w:r>
              <w:rPr>
                <w:noProof/>
                <w:webHidden/>
              </w:rPr>
            </w:r>
            <w:r>
              <w:rPr>
                <w:noProof/>
                <w:webHidden/>
              </w:rPr>
              <w:fldChar w:fldCharType="separate"/>
            </w:r>
            <w:r>
              <w:rPr>
                <w:noProof/>
                <w:webHidden/>
              </w:rPr>
              <w:t>3</w:t>
            </w:r>
            <w:r>
              <w:rPr>
                <w:noProof/>
                <w:webHidden/>
              </w:rPr>
              <w:fldChar w:fldCharType="end"/>
            </w:r>
          </w:hyperlink>
        </w:p>
        <w:p w14:paraId="5BDFCC85" w14:textId="77263720" w:rsidR="00D91DAA" w:rsidRDefault="00D91DAA">
          <w:pPr>
            <w:pStyle w:val="TOC1"/>
            <w:tabs>
              <w:tab w:val="right" w:leader="dot" w:pos="10790"/>
            </w:tabs>
            <w:rPr>
              <w:noProof/>
              <w:sz w:val="22"/>
              <w:szCs w:val="22"/>
            </w:rPr>
          </w:pPr>
          <w:hyperlink w:anchor="_Toc90227560" w:history="1">
            <w:r w:rsidRPr="002F5355">
              <w:rPr>
                <w:rStyle w:val="Hyperlink"/>
                <w:noProof/>
              </w:rPr>
              <w:t>Data preparation</w:t>
            </w:r>
            <w:r>
              <w:rPr>
                <w:noProof/>
                <w:webHidden/>
              </w:rPr>
              <w:tab/>
            </w:r>
            <w:r>
              <w:rPr>
                <w:noProof/>
                <w:webHidden/>
              </w:rPr>
              <w:fldChar w:fldCharType="begin"/>
            </w:r>
            <w:r>
              <w:rPr>
                <w:noProof/>
                <w:webHidden/>
              </w:rPr>
              <w:instrText xml:space="preserve"> PAGEREF _Toc90227560 \h </w:instrText>
            </w:r>
            <w:r>
              <w:rPr>
                <w:noProof/>
                <w:webHidden/>
              </w:rPr>
            </w:r>
            <w:r>
              <w:rPr>
                <w:noProof/>
                <w:webHidden/>
              </w:rPr>
              <w:fldChar w:fldCharType="separate"/>
            </w:r>
            <w:r>
              <w:rPr>
                <w:noProof/>
                <w:webHidden/>
              </w:rPr>
              <w:t>3</w:t>
            </w:r>
            <w:r>
              <w:rPr>
                <w:noProof/>
                <w:webHidden/>
              </w:rPr>
              <w:fldChar w:fldCharType="end"/>
            </w:r>
          </w:hyperlink>
        </w:p>
        <w:p w14:paraId="33B5EE59" w14:textId="5EA14485" w:rsidR="00D91DAA" w:rsidRDefault="00D91DAA">
          <w:pPr>
            <w:pStyle w:val="TOC1"/>
            <w:tabs>
              <w:tab w:val="right" w:leader="dot" w:pos="10790"/>
            </w:tabs>
            <w:rPr>
              <w:noProof/>
              <w:sz w:val="22"/>
              <w:szCs w:val="22"/>
            </w:rPr>
          </w:pPr>
          <w:hyperlink w:anchor="_Toc90227561" w:history="1">
            <w:r w:rsidRPr="002F5355">
              <w:rPr>
                <w:rStyle w:val="Hyperlink"/>
                <w:noProof/>
              </w:rPr>
              <w:t>data ANALYSIS</w:t>
            </w:r>
            <w:r>
              <w:rPr>
                <w:noProof/>
                <w:webHidden/>
              </w:rPr>
              <w:tab/>
            </w:r>
            <w:r>
              <w:rPr>
                <w:noProof/>
                <w:webHidden/>
              </w:rPr>
              <w:fldChar w:fldCharType="begin"/>
            </w:r>
            <w:r>
              <w:rPr>
                <w:noProof/>
                <w:webHidden/>
              </w:rPr>
              <w:instrText xml:space="preserve"> PAGEREF _Toc90227561 \h </w:instrText>
            </w:r>
            <w:r>
              <w:rPr>
                <w:noProof/>
                <w:webHidden/>
              </w:rPr>
            </w:r>
            <w:r>
              <w:rPr>
                <w:noProof/>
                <w:webHidden/>
              </w:rPr>
              <w:fldChar w:fldCharType="separate"/>
            </w:r>
            <w:r>
              <w:rPr>
                <w:noProof/>
                <w:webHidden/>
              </w:rPr>
              <w:t>5</w:t>
            </w:r>
            <w:r>
              <w:rPr>
                <w:noProof/>
                <w:webHidden/>
              </w:rPr>
              <w:fldChar w:fldCharType="end"/>
            </w:r>
          </w:hyperlink>
        </w:p>
        <w:p w14:paraId="65859E14" w14:textId="6F57CFD7" w:rsidR="00D91DAA" w:rsidRDefault="00D91DAA">
          <w:pPr>
            <w:pStyle w:val="TOC2"/>
            <w:tabs>
              <w:tab w:val="right" w:leader="dot" w:pos="10790"/>
            </w:tabs>
            <w:rPr>
              <w:noProof/>
              <w:sz w:val="22"/>
              <w:szCs w:val="22"/>
            </w:rPr>
          </w:pPr>
          <w:hyperlink w:anchor="_Toc90227562" w:history="1">
            <w:r w:rsidRPr="002F5355">
              <w:rPr>
                <w:rStyle w:val="Hyperlink"/>
                <w:noProof/>
              </w:rPr>
              <w:t>Linear Regression Analysis: Rice and Birth Rate</w:t>
            </w:r>
            <w:r>
              <w:rPr>
                <w:noProof/>
                <w:webHidden/>
              </w:rPr>
              <w:tab/>
            </w:r>
            <w:r>
              <w:rPr>
                <w:noProof/>
                <w:webHidden/>
              </w:rPr>
              <w:fldChar w:fldCharType="begin"/>
            </w:r>
            <w:r>
              <w:rPr>
                <w:noProof/>
                <w:webHidden/>
              </w:rPr>
              <w:instrText xml:space="preserve"> PAGEREF _Toc90227562 \h </w:instrText>
            </w:r>
            <w:r>
              <w:rPr>
                <w:noProof/>
                <w:webHidden/>
              </w:rPr>
            </w:r>
            <w:r>
              <w:rPr>
                <w:noProof/>
                <w:webHidden/>
              </w:rPr>
              <w:fldChar w:fldCharType="separate"/>
            </w:r>
            <w:r>
              <w:rPr>
                <w:noProof/>
                <w:webHidden/>
              </w:rPr>
              <w:t>7</w:t>
            </w:r>
            <w:r>
              <w:rPr>
                <w:noProof/>
                <w:webHidden/>
              </w:rPr>
              <w:fldChar w:fldCharType="end"/>
            </w:r>
          </w:hyperlink>
        </w:p>
        <w:p w14:paraId="520E459F" w14:textId="626F3DE0" w:rsidR="00D91DAA" w:rsidRDefault="00D91DAA">
          <w:pPr>
            <w:pStyle w:val="TOC3"/>
            <w:tabs>
              <w:tab w:val="right" w:leader="dot" w:pos="10790"/>
            </w:tabs>
            <w:rPr>
              <w:rFonts w:cstheme="minorBidi"/>
              <w:noProof/>
            </w:rPr>
          </w:pPr>
          <w:hyperlink w:anchor="_Toc90227563" w:history="1">
            <w:r w:rsidRPr="002F5355">
              <w:rPr>
                <w:rStyle w:val="Hyperlink"/>
                <w:noProof/>
              </w:rPr>
              <w:t>Casual INference: Asia</w:t>
            </w:r>
            <w:r>
              <w:rPr>
                <w:noProof/>
                <w:webHidden/>
              </w:rPr>
              <w:tab/>
            </w:r>
            <w:r>
              <w:rPr>
                <w:noProof/>
                <w:webHidden/>
              </w:rPr>
              <w:fldChar w:fldCharType="begin"/>
            </w:r>
            <w:r>
              <w:rPr>
                <w:noProof/>
                <w:webHidden/>
              </w:rPr>
              <w:instrText xml:space="preserve"> PAGEREF _Toc90227563 \h </w:instrText>
            </w:r>
            <w:r>
              <w:rPr>
                <w:noProof/>
                <w:webHidden/>
              </w:rPr>
            </w:r>
            <w:r>
              <w:rPr>
                <w:noProof/>
                <w:webHidden/>
              </w:rPr>
              <w:fldChar w:fldCharType="separate"/>
            </w:r>
            <w:r>
              <w:rPr>
                <w:noProof/>
                <w:webHidden/>
              </w:rPr>
              <w:t>7</w:t>
            </w:r>
            <w:r>
              <w:rPr>
                <w:noProof/>
                <w:webHidden/>
              </w:rPr>
              <w:fldChar w:fldCharType="end"/>
            </w:r>
          </w:hyperlink>
        </w:p>
        <w:p w14:paraId="0891D53C" w14:textId="4C78A50A" w:rsidR="00D91DAA" w:rsidRDefault="00D91DAA">
          <w:pPr>
            <w:pStyle w:val="TOC3"/>
            <w:tabs>
              <w:tab w:val="right" w:leader="dot" w:pos="10790"/>
            </w:tabs>
            <w:rPr>
              <w:rFonts w:cstheme="minorBidi"/>
              <w:noProof/>
            </w:rPr>
          </w:pPr>
          <w:hyperlink w:anchor="_Toc90227564" w:history="1">
            <w:r w:rsidRPr="002F5355">
              <w:rPr>
                <w:rStyle w:val="Hyperlink"/>
                <w:noProof/>
              </w:rPr>
              <w:t>Birth rate and Rice Price</w:t>
            </w:r>
            <w:r>
              <w:rPr>
                <w:noProof/>
                <w:webHidden/>
              </w:rPr>
              <w:tab/>
            </w:r>
            <w:r>
              <w:rPr>
                <w:noProof/>
                <w:webHidden/>
              </w:rPr>
              <w:fldChar w:fldCharType="begin"/>
            </w:r>
            <w:r>
              <w:rPr>
                <w:noProof/>
                <w:webHidden/>
              </w:rPr>
              <w:instrText xml:space="preserve"> PAGEREF _Toc90227564 \h </w:instrText>
            </w:r>
            <w:r>
              <w:rPr>
                <w:noProof/>
                <w:webHidden/>
              </w:rPr>
            </w:r>
            <w:r>
              <w:rPr>
                <w:noProof/>
                <w:webHidden/>
              </w:rPr>
              <w:fldChar w:fldCharType="separate"/>
            </w:r>
            <w:r>
              <w:rPr>
                <w:noProof/>
                <w:webHidden/>
              </w:rPr>
              <w:t>7</w:t>
            </w:r>
            <w:r>
              <w:rPr>
                <w:noProof/>
                <w:webHidden/>
              </w:rPr>
              <w:fldChar w:fldCharType="end"/>
            </w:r>
          </w:hyperlink>
        </w:p>
        <w:p w14:paraId="5DAE048F" w14:textId="47387F96" w:rsidR="00D91DAA" w:rsidRDefault="00D91DAA">
          <w:pPr>
            <w:pStyle w:val="TOC3"/>
            <w:tabs>
              <w:tab w:val="right" w:leader="dot" w:pos="10790"/>
            </w:tabs>
            <w:rPr>
              <w:rFonts w:cstheme="minorBidi"/>
              <w:noProof/>
            </w:rPr>
          </w:pPr>
          <w:hyperlink w:anchor="_Toc90227565" w:history="1">
            <w:r w:rsidRPr="002F5355">
              <w:rPr>
                <w:rStyle w:val="Hyperlink"/>
                <w:noProof/>
              </w:rPr>
              <w:t>ASIA: Child Mortality rate and Rice Price</w:t>
            </w:r>
            <w:r>
              <w:rPr>
                <w:noProof/>
                <w:webHidden/>
              </w:rPr>
              <w:tab/>
            </w:r>
            <w:r>
              <w:rPr>
                <w:noProof/>
                <w:webHidden/>
              </w:rPr>
              <w:fldChar w:fldCharType="begin"/>
            </w:r>
            <w:r>
              <w:rPr>
                <w:noProof/>
                <w:webHidden/>
              </w:rPr>
              <w:instrText xml:space="preserve"> PAGEREF _Toc90227565 \h </w:instrText>
            </w:r>
            <w:r>
              <w:rPr>
                <w:noProof/>
                <w:webHidden/>
              </w:rPr>
            </w:r>
            <w:r>
              <w:rPr>
                <w:noProof/>
                <w:webHidden/>
              </w:rPr>
              <w:fldChar w:fldCharType="separate"/>
            </w:r>
            <w:r>
              <w:rPr>
                <w:noProof/>
                <w:webHidden/>
              </w:rPr>
              <w:t>8</w:t>
            </w:r>
            <w:r>
              <w:rPr>
                <w:noProof/>
                <w:webHidden/>
              </w:rPr>
              <w:fldChar w:fldCharType="end"/>
            </w:r>
          </w:hyperlink>
        </w:p>
        <w:p w14:paraId="77F1D0C4" w14:textId="1904185A" w:rsidR="00D91DAA" w:rsidRDefault="00D91DAA">
          <w:pPr>
            <w:pStyle w:val="TOC1"/>
            <w:tabs>
              <w:tab w:val="right" w:leader="dot" w:pos="10790"/>
            </w:tabs>
            <w:rPr>
              <w:noProof/>
              <w:sz w:val="22"/>
              <w:szCs w:val="22"/>
            </w:rPr>
          </w:pPr>
          <w:hyperlink w:anchor="_Toc90227566" w:history="1">
            <w:r w:rsidRPr="002F5355">
              <w:rPr>
                <w:rStyle w:val="Hyperlink"/>
                <w:noProof/>
              </w:rPr>
              <w:t>Multi-variable Linear regression MODELLING</w:t>
            </w:r>
            <w:r>
              <w:rPr>
                <w:noProof/>
                <w:webHidden/>
              </w:rPr>
              <w:tab/>
            </w:r>
            <w:r>
              <w:rPr>
                <w:noProof/>
                <w:webHidden/>
              </w:rPr>
              <w:fldChar w:fldCharType="begin"/>
            </w:r>
            <w:r>
              <w:rPr>
                <w:noProof/>
                <w:webHidden/>
              </w:rPr>
              <w:instrText xml:space="preserve"> PAGEREF _Toc90227566 \h </w:instrText>
            </w:r>
            <w:r>
              <w:rPr>
                <w:noProof/>
                <w:webHidden/>
              </w:rPr>
            </w:r>
            <w:r>
              <w:rPr>
                <w:noProof/>
                <w:webHidden/>
              </w:rPr>
              <w:fldChar w:fldCharType="separate"/>
            </w:r>
            <w:r>
              <w:rPr>
                <w:noProof/>
                <w:webHidden/>
              </w:rPr>
              <w:t>9</w:t>
            </w:r>
            <w:r>
              <w:rPr>
                <w:noProof/>
                <w:webHidden/>
              </w:rPr>
              <w:fldChar w:fldCharType="end"/>
            </w:r>
          </w:hyperlink>
        </w:p>
        <w:p w14:paraId="12E2E1D9" w14:textId="6CADA33A" w:rsidR="00D91DAA" w:rsidRDefault="00D91DAA">
          <w:pPr>
            <w:pStyle w:val="TOC3"/>
            <w:tabs>
              <w:tab w:val="right" w:leader="dot" w:pos="10790"/>
            </w:tabs>
            <w:rPr>
              <w:rFonts w:cstheme="minorBidi"/>
              <w:noProof/>
            </w:rPr>
          </w:pPr>
          <w:hyperlink w:anchor="_Toc90227567" w:history="1">
            <w:r w:rsidRPr="002F5355">
              <w:rPr>
                <w:rStyle w:val="Hyperlink"/>
                <w:noProof/>
              </w:rPr>
              <w:t>Birth Rate analysis</w:t>
            </w:r>
            <w:r>
              <w:rPr>
                <w:noProof/>
                <w:webHidden/>
              </w:rPr>
              <w:tab/>
            </w:r>
            <w:r>
              <w:rPr>
                <w:noProof/>
                <w:webHidden/>
              </w:rPr>
              <w:fldChar w:fldCharType="begin"/>
            </w:r>
            <w:r>
              <w:rPr>
                <w:noProof/>
                <w:webHidden/>
              </w:rPr>
              <w:instrText xml:space="preserve"> PAGEREF _Toc90227567 \h </w:instrText>
            </w:r>
            <w:r>
              <w:rPr>
                <w:noProof/>
                <w:webHidden/>
              </w:rPr>
            </w:r>
            <w:r>
              <w:rPr>
                <w:noProof/>
                <w:webHidden/>
              </w:rPr>
              <w:fldChar w:fldCharType="separate"/>
            </w:r>
            <w:r>
              <w:rPr>
                <w:noProof/>
                <w:webHidden/>
              </w:rPr>
              <w:t>9</w:t>
            </w:r>
            <w:r>
              <w:rPr>
                <w:noProof/>
                <w:webHidden/>
              </w:rPr>
              <w:fldChar w:fldCharType="end"/>
            </w:r>
          </w:hyperlink>
        </w:p>
        <w:p w14:paraId="24FEF203" w14:textId="499A9D41" w:rsidR="00D91DAA" w:rsidRDefault="00D91DAA">
          <w:pPr>
            <w:pStyle w:val="TOC3"/>
            <w:tabs>
              <w:tab w:val="right" w:leader="dot" w:pos="10790"/>
            </w:tabs>
            <w:rPr>
              <w:rFonts w:cstheme="minorBidi"/>
              <w:noProof/>
            </w:rPr>
          </w:pPr>
          <w:hyperlink w:anchor="_Toc90227568" w:history="1">
            <w:r w:rsidRPr="002F5355">
              <w:rPr>
                <w:rStyle w:val="Hyperlink"/>
                <w:noProof/>
              </w:rPr>
              <w:t>Child Mortality Analysis</w:t>
            </w:r>
            <w:r>
              <w:rPr>
                <w:noProof/>
                <w:webHidden/>
              </w:rPr>
              <w:tab/>
            </w:r>
            <w:r>
              <w:rPr>
                <w:noProof/>
                <w:webHidden/>
              </w:rPr>
              <w:fldChar w:fldCharType="begin"/>
            </w:r>
            <w:r>
              <w:rPr>
                <w:noProof/>
                <w:webHidden/>
              </w:rPr>
              <w:instrText xml:space="preserve"> PAGEREF _Toc90227568 \h </w:instrText>
            </w:r>
            <w:r>
              <w:rPr>
                <w:noProof/>
                <w:webHidden/>
              </w:rPr>
            </w:r>
            <w:r>
              <w:rPr>
                <w:noProof/>
                <w:webHidden/>
              </w:rPr>
              <w:fldChar w:fldCharType="separate"/>
            </w:r>
            <w:r>
              <w:rPr>
                <w:noProof/>
                <w:webHidden/>
              </w:rPr>
              <w:t>10</w:t>
            </w:r>
            <w:r>
              <w:rPr>
                <w:noProof/>
                <w:webHidden/>
              </w:rPr>
              <w:fldChar w:fldCharType="end"/>
            </w:r>
          </w:hyperlink>
        </w:p>
        <w:p w14:paraId="63972F0F" w14:textId="5E310926" w:rsidR="00D91DAA" w:rsidRDefault="00D91DAA">
          <w:pPr>
            <w:pStyle w:val="TOC3"/>
            <w:tabs>
              <w:tab w:val="right" w:leader="dot" w:pos="10790"/>
            </w:tabs>
            <w:rPr>
              <w:rFonts w:cstheme="minorBidi"/>
              <w:noProof/>
            </w:rPr>
          </w:pPr>
          <w:hyperlink w:anchor="_Toc90227569" w:history="1">
            <w:r w:rsidRPr="002F5355">
              <w:rPr>
                <w:rStyle w:val="Hyperlink"/>
                <w:noProof/>
              </w:rPr>
              <w:t>DEATH Rate Analysis</w:t>
            </w:r>
            <w:r>
              <w:rPr>
                <w:noProof/>
                <w:webHidden/>
              </w:rPr>
              <w:tab/>
            </w:r>
            <w:r>
              <w:rPr>
                <w:noProof/>
                <w:webHidden/>
              </w:rPr>
              <w:fldChar w:fldCharType="begin"/>
            </w:r>
            <w:r>
              <w:rPr>
                <w:noProof/>
                <w:webHidden/>
              </w:rPr>
              <w:instrText xml:space="preserve"> PAGEREF _Toc90227569 \h </w:instrText>
            </w:r>
            <w:r>
              <w:rPr>
                <w:noProof/>
                <w:webHidden/>
              </w:rPr>
            </w:r>
            <w:r>
              <w:rPr>
                <w:noProof/>
                <w:webHidden/>
              </w:rPr>
              <w:fldChar w:fldCharType="separate"/>
            </w:r>
            <w:r>
              <w:rPr>
                <w:noProof/>
                <w:webHidden/>
              </w:rPr>
              <w:t>10</w:t>
            </w:r>
            <w:r>
              <w:rPr>
                <w:noProof/>
                <w:webHidden/>
              </w:rPr>
              <w:fldChar w:fldCharType="end"/>
            </w:r>
          </w:hyperlink>
        </w:p>
        <w:p w14:paraId="39F547B6" w14:textId="14C24C6A" w:rsidR="00D91DAA" w:rsidRDefault="00D91DAA">
          <w:pPr>
            <w:pStyle w:val="TOC1"/>
            <w:tabs>
              <w:tab w:val="right" w:leader="dot" w:pos="10790"/>
            </w:tabs>
            <w:rPr>
              <w:noProof/>
              <w:sz w:val="22"/>
              <w:szCs w:val="22"/>
            </w:rPr>
          </w:pPr>
          <w:hyperlink w:anchor="_Toc90227570" w:history="1">
            <w:r w:rsidRPr="002F5355">
              <w:rPr>
                <w:rStyle w:val="Hyperlink"/>
                <w:noProof/>
              </w:rPr>
              <w:t>CONCLUSION</w:t>
            </w:r>
            <w:r>
              <w:rPr>
                <w:noProof/>
                <w:webHidden/>
              </w:rPr>
              <w:tab/>
            </w:r>
            <w:r>
              <w:rPr>
                <w:noProof/>
                <w:webHidden/>
              </w:rPr>
              <w:fldChar w:fldCharType="begin"/>
            </w:r>
            <w:r>
              <w:rPr>
                <w:noProof/>
                <w:webHidden/>
              </w:rPr>
              <w:instrText xml:space="preserve"> PAGEREF _Toc90227570 \h </w:instrText>
            </w:r>
            <w:r>
              <w:rPr>
                <w:noProof/>
                <w:webHidden/>
              </w:rPr>
            </w:r>
            <w:r>
              <w:rPr>
                <w:noProof/>
                <w:webHidden/>
              </w:rPr>
              <w:fldChar w:fldCharType="separate"/>
            </w:r>
            <w:r>
              <w:rPr>
                <w:noProof/>
                <w:webHidden/>
              </w:rPr>
              <w:t>11</w:t>
            </w:r>
            <w:r>
              <w:rPr>
                <w:noProof/>
                <w:webHidden/>
              </w:rPr>
              <w:fldChar w:fldCharType="end"/>
            </w:r>
          </w:hyperlink>
        </w:p>
        <w:p w14:paraId="11CCF539" w14:textId="241790D6" w:rsidR="00D91DAA" w:rsidRDefault="00D91DAA">
          <w:pPr>
            <w:pStyle w:val="TOC1"/>
            <w:tabs>
              <w:tab w:val="right" w:leader="dot" w:pos="10790"/>
            </w:tabs>
            <w:rPr>
              <w:noProof/>
              <w:sz w:val="22"/>
              <w:szCs w:val="22"/>
            </w:rPr>
          </w:pPr>
          <w:hyperlink w:anchor="_Toc90227571" w:history="1">
            <w:r w:rsidRPr="002F5355">
              <w:rPr>
                <w:rStyle w:val="Hyperlink"/>
                <w:noProof/>
              </w:rPr>
              <w:t>Bibliography</w:t>
            </w:r>
            <w:r>
              <w:rPr>
                <w:noProof/>
                <w:webHidden/>
              </w:rPr>
              <w:tab/>
            </w:r>
            <w:r>
              <w:rPr>
                <w:noProof/>
                <w:webHidden/>
              </w:rPr>
              <w:fldChar w:fldCharType="begin"/>
            </w:r>
            <w:r>
              <w:rPr>
                <w:noProof/>
                <w:webHidden/>
              </w:rPr>
              <w:instrText xml:space="preserve"> PAGEREF _Toc90227571 \h </w:instrText>
            </w:r>
            <w:r>
              <w:rPr>
                <w:noProof/>
                <w:webHidden/>
              </w:rPr>
            </w:r>
            <w:r>
              <w:rPr>
                <w:noProof/>
                <w:webHidden/>
              </w:rPr>
              <w:fldChar w:fldCharType="separate"/>
            </w:r>
            <w:r>
              <w:rPr>
                <w:noProof/>
                <w:webHidden/>
              </w:rPr>
              <w:t>12</w:t>
            </w:r>
            <w:r>
              <w:rPr>
                <w:noProof/>
                <w:webHidden/>
              </w:rPr>
              <w:fldChar w:fldCharType="end"/>
            </w:r>
          </w:hyperlink>
        </w:p>
        <w:p w14:paraId="57370BD6" w14:textId="7EE858F4" w:rsidR="00EB60C9" w:rsidRDefault="00EB60C9" w:rsidP="00A83C4B">
          <w:pPr>
            <w:spacing w:before="120" w:after="120"/>
          </w:pPr>
          <w:r>
            <w:rPr>
              <w:b/>
              <w:bCs/>
              <w:noProof/>
            </w:rPr>
            <w:fldChar w:fldCharType="end"/>
          </w:r>
        </w:p>
      </w:sdtContent>
    </w:sdt>
    <w:p w14:paraId="33E9B965" w14:textId="77777777" w:rsidR="00142E51" w:rsidRDefault="00142E51" w:rsidP="00A83C4B">
      <w:pPr>
        <w:spacing w:before="120" w:after="120"/>
        <w:rPr>
          <w:b/>
          <w:bCs/>
          <w:noProof/>
        </w:rPr>
      </w:pPr>
    </w:p>
    <w:p w14:paraId="7E35782E" w14:textId="0D92AABD" w:rsidR="00142E51" w:rsidRDefault="00142E51" w:rsidP="00A83C4B">
      <w:pPr>
        <w:tabs>
          <w:tab w:val="left" w:pos="922"/>
        </w:tabs>
        <w:spacing w:before="120" w:after="120"/>
        <w:rPr>
          <w:b/>
          <w:bCs/>
          <w:noProof/>
        </w:rPr>
      </w:pPr>
      <w:r>
        <w:rPr>
          <w:b/>
          <w:bCs/>
          <w:noProof/>
        </w:rPr>
        <w:tab/>
      </w:r>
    </w:p>
    <w:p w14:paraId="4EACC909" w14:textId="77777777" w:rsidR="00142E51" w:rsidRDefault="00142E51" w:rsidP="00A83C4B">
      <w:pPr>
        <w:spacing w:before="120" w:after="120"/>
        <w:rPr>
          <w:b/>
          <w:bCs/>
          <w:noProof/>
        </w:rPr>
      </w:pPr>
      <w:r>
        <w:rPr>
          <w:b/>
          <w:bCs/>
          <w:noProof/>
        </w:rPr>
        <w:br w:type="page"/>
      </w:r>
    </w:p>
    <w:p w14:paraId="3EB94645" w14:textId="77777777" w:rsidR="00C77F0C" w:rsidRDefault="00C77F0C" w:rsidP="00A83C4B">
      <w:pPr>
        <w:pStyle w:val="Heading1"/>
        <w:spacing w:before="120"/>
        <w:jc w:val="both"/>
      </w:pPr>
      <w:bookmarkStart w:id="0" w:name="_Toc90227558"/>
      <w:r>
        <w:lastRenderedPageBreak/>
        <w:t>Objectives</w:t>
      </w:r>
      <w:bookmarkEnd w:id="0"/>
    </w:p>
    <w:p w14:paraId="64C9A832" w14:textId="7FCAF344" w:rsidR="00C77F0C" w:rsidRDefault="00C77F0C" w:rsidP="00CE7F6B">
      <w:pPr>
        <w:spacing w:before="120" w:after="120"/>
        <w:jc w:val="both"/>
      </w:pPr>
      <w:r>
        <w:t xml:space="preserve">In this project we are going to explore </w:t>
      </w:r>
      <w:r w:rsidR="00CE60BE">
        <w:t xml:space="preserve">the </w:t>
      </w:r>
      <w:r>
        <w:t xml:space="preserve">impact of food prices </w:t>
      </w:r>
      <w:r w:rsidR="00A03058">
        <w:t>on</w:t>
      </w:r>
      <w:r>
        <w:t xml:space="preserve"> population</w:t>
      </w:r>
      <w:r w:rsidR="00A03058">
        <w:t xml:space="preserve"> trends -</w:t>
      </w:r>
      <w:r w:rsidR="00A03058" w:rsidRPr="00A03058">
        <w:t xml:space="preserve"> </w:t>
      </w:r>
      <w:r w:rsidR="00A03058">
        <w:t xml:space="preserve">birth rate, death rate and child mortality. Through the various statistical modelling </w:t>
      </w:r>
      <w:r w:rsidR="00CE60BE">
        <w:t>technique,</w:t>
      </w:r>
      <w:r w:rsidR="00A03058">
        <w:t xml:space="preserve"> we </w:t>
      </w:r>
      <w:r w:rsidR="0092599E">
        <w:t xml:space="preserve">will </w:t>
      </w:r>
      <w:r w:rsidR="00A03058">
        <w:t xml:space="preserve">obtain a possible correlation and define a good fit model </w:t>
      </w:r>
      <w:r>
        <w:t>between changes in food prices and birth rate, death rate and child mortality</w:t>
      </w:r>
      <w:r w:rsidR="00CE60BE">
        <w:t xml:space="preserve"> of the countries in our data set</w:t>
      </w:r>
      <w:r w:rsidR="00A03058">
        <w:t>.</w:t>
      </w:r>
      <w:r>
        <w:t xml:space="preserve"> </w:t>
      </w:r>
    </w:p>
    <w:p w14:paraId="757904C7" w14:textId="07DC440A" w:rsidR="00C77F0C" w:rsidRDefault="00C77F0C" w:rsidP="00CE7F6B">
      <w:pPr>
        <w:spacing w:before="120" w:after="120"/>
        <w:jc w:val="both"/>
      </w:pPr>
      <w:r>
        <w:t xml:space="preserve">We chose </w:t>
      </w:r>
      <w:r w:rsidR="0092599E">
        <w:t xml:space="preserve">a </w:t>
      </w:r>
      <w:r>
        <w:t>dataset with food prices for the last twenty years in developing countries</w:t>
      </w:r>
      <w:r w:rsidR="00CE60BE">
        <w:t xml:space="preserve"> and their corresponding</w:t>
      </w:r>
      <w:r>
        <w:t xml:space="preserve"> birth rate, death rate and child mortality</w:t>
      </w:r>
      <w:r w:rsidR="0092599E">
        <w:t xml:space="preserve"> rate</w:t>
      </w:r>
      <w:r>
        <w:t>.</w:t>
      </w:r>
      <w:r w:rsidR="00CE60BE">
        <w:t xml:space="preserve"> We </w:t>
      </w:r>
      <w:r w:rsidR="0092599E">
        <w:t>have</w:t>
      </w:r>
      <w:r w:rsidR="00CE60BE">
        <w:t xml:space="preserve"> extend</w:t>
      </w:r>
      <w:r w:rsidR="0092599E">
        <w:t>ed</w:t>
      </w:r>
      <w:r w:rsidR="00CE60BE">
        <w:t xml:space="preserve"> the analysis to include G</w:t>
      </w:r>
      <w:r w:rsidR="0092599E">
        <w:t>ross Domestic Product (GDP) per capita</w:t>
      </w:r>
      <w:r w:rsidR="00CE60BE">
        <w:t xml:space="preserve">. </w:t>
      </w:r>
    </w:p>
    <w:p w14:paraId="17EA4387" w14:textId="5AC5E898" w:rsidR="00FD74E7" w:rsidRPr="00C3569F" w:rsidRDefault="00FD74E7" w:rsidP="00A83C4B">
      <w:pPr>
        <w:pStyle w:val="Heading1"/>
        <w:spacing w:before="120"/>
        <w:jc w:val="both"/>
      </w:pPr>
      <w:bookmarkStart w:id="1" w:name="_Toc90227559"/>
      <w:r>
        <w:t>iNTRODUCTION</w:t>
      </w:r>
      <w:bookmarkEnd w:id="1"/>
    </w:p>
    <w:p w14:paraId="147CC6B4" w14:textId="2F9FE4B1" w:rsidR="00FD74E7" w:rsidRDefault="00FD74E7" w:rsidP="00CE7F6B">
      <w:pPr>
        <w:spacing w:before="120" w:after="120"/>
        <w:jc w:val="both"/>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r w:rsidR="000F3A0F">
        <w:t>. Countries that have a higher population of lower income will have a greater impact</w:t>
      </w:r>
      <w:r w:rsidR="0091788D">
        <w:t xml:space="preserve"> on the population trends</w:t>
      </w:r>
      <w:r w:rsidR="000F3A0F">
        <w:t xml:space="preserve">. </w:t>
      </w:r>
    </w:p>
    <w:p w14:paraId="4978F181" w14:textId="6A369C24" w:rsidR="00FD74E7" w:rsidRDefault="000F3A0F" w:rsidP="00CE7F6B">
      <w:pPr>
        <w:spacing w:before="120" w:after="120"/>
        <w:jc w:val="both"/>
      </w:pPr>
      <w:r>
        <w:t>We set the purpose of our analysis</w:t>
      </w:r>
      <w:r w:rsidR="00CE60BE">
        <w:t xml:space="preserve"> to</w:t>
      </w:r>
      <w:r w:rsidR="00FD74E7">
        <w:t xml:space="preserve"> determine the impact of food prices of </w:t>
      </w:r>
      <w:r>
        <w:t xml:space="preserve">a </w:t>
      </w:r>
      <w:r w:rsidR="00FD74E7">
        <w:t>specific commodity in developing countries and compare their GDP</w:t>
      </w:r>
      <w:r w:rsidR="00CE60BE">
        <w:t xml:space="preserve"> and population trends to</w:t>
      </w:r>
      <w:r w:rsidR="00FD74E7">
        <w:t xml:space="preserve"> determine any kind of correlation that might exists using last twenty years of data. </w:t>
      </w:r>
    </w:p>
    <w:p w14:paraId="3FD5ACF1" w14:textId="67F01EE0" w:rsidR="00FD74E7" w:rsidRPr="00311E63" w:rsidRDefault="00FD74E7" w:rsidP="00CE7F6B">
      <w:pPr>
        <w:spacing w:before="120" w:after="120"/>
        <w:jc w:val="both"/>
      </w:pPr>
      <w:r w:rsidRPr="00311E63">
        <w:t xml:space="preserve">We </w:t>
      </w:r>
      <w:r w:rsidR="000F3A0F">
        <w:t>have defined and intent</w:t>
      </w:r>
      <w:r w:rsidRPr="00311E63">
        <w:t xml:space="preserve"> to resolve the two hypotheses</w:t>
      </w:r>
    </w:p>
    <w:p w14:paraId="0358738B" w14:textId="77777777" w:rsidR="00FD74E7" w:rsidRPr="00311E63" w:rsidRDefault="00FD74E7" w:rsidP="00CE7F6B">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0A77D97" w14:textId="77777777" w:rsidR="00AB66C0" w:rsidRDefault="00AB66C0" w:rsidP="00A83C4B">
      <w:pPr>
        <w:pStyle w:val="Heading1"/>
        <w:spacing w:before="120"/>
        <w:jc w:val="both"/>
      </w:pPr>
    </w:p>
    <w:p w14:paraId="0C117A47" w14:textId="25F0C44D" w:rsidR="00FD74E7" w:rsidRDefault="00FD74E7" w:rsidP="00A83C4B">
      <w:pPr>
        <w:pStyle w:val="Heading1"/>
        <w:spacing w:before="120"/>
        <w:jc w:val="both"/>
      </w:pPr>
      <w:bookmarkStart w:id="2" w:name="_Toc90227560"/>
      <w:r>
        <w:t>Data preparation</w:t>
      </w:r>
      <w:bookmarkEnd w:id="2"/>
    </w:p>
    <w:p w14:paraId="3E27F6C8" w14:textId="43AF50A0" w:rsidR="00B6256C" w:rsidRDefault="00231EF8" w:rsidP="00CE7F6B">
      <w:pPr>
        <w:pStyle w:val="NormalWhite"/>
        <w:spacing w:before="120" w:after="120"/>
        <w:jc w:val="both"/>
      </w:pPr>
      <w:r>
        <w:t xml:space="preserve">Preparation of the data set required compiling and sourcing from multiple location. Each data set had to be solved for challenges presented and </w:t>
      </w:r>
      <w:r w:rsidR="00CE60BE">
        <w:t xml:space="preserve">the necessary </w:t>
      </w:r>
      <w:r>
        <w:t>transform</w:t>
      </w:r>
      <w:r w:rsidR="00CE60BE">
        <w:t xml:space="preserve">ation </w:t>
      </w:r>
      <w:r>
        <w:t xml:space="preserve">required </w:t>
      </w:r>
      <w:r w:rsidR="00CE60BE">
        <w:t xml:space="preserve">for </w:t>
      </w:r>
      <w:r>
        <w:t>analysis</w:t>
      </w:r>
      <w:r w:rsidR="00CE60BE">
        <w:t>.</w:t>
      </w:r>
      <w:r w:rsidRPr="00231EF8">
        <w:t xml:space="preserve"> </w:t>
      </w:r>
    </w:p>
    <w:p w14:paraId="7B652A62" w14:textId="77777777" w:rsidR="00231EF8" w:rsidRDefault="00231EF8" w:rsidP="00A83C4B">
      <w:pPr>
        <w:pStyle w:val="NormalWhite"/>
        <w:keepNext/>
        <w:spacing w:before="120" w:after="120"/>
        <w:jc w:val="center"/>
      </w:pPr>
      <w:r>
        <w:rPr>
          <w:noProof/>
          <w:lang w:val="en-GB" w:eastAsia="en-GB"/>
        </w:rPr>
        <w:drawing>
          <wp:inline distT="0" distB="0" distL="0" distR="0" wp14:anchorId="6107AB96" wp14:editId="785C553E">
            <wp:extent cx="3993483" cy="2311069"/>
            <wp:effectExtent l="0" t="0" r="7620" b="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014472" cy="2323216"/>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35898F64" w:rsidR="00231EF8" w:rsidRPr="00231EF8" w:rsidRDefault="00231EF8" w:rsidP="00A83C4B">
      <w:pPr>
        <w:pStyle w:val="Caption"/>
        <w:spacing w:before="120" w:after="120"/>
        <w:jc w:val="center"/>
      </w:pPr>
      <w:r>
        <w:t xml:space="preserve">Figure </w:t>
      </w:r>
      <w:r w:rsidR="003A2FC5">
        <w:fldChar w:fldCharType="begin"/>
      </w:r>
      <w:r w:rsidR="003A2FC5">
        <w:instrText xml:space="preserve"> SEQ Figure \* ARABIC </w:instrText>
      </w:r>
      <w:r w:rsidR="003A2FC5">
        <w:fldChar w:fldCharType="separate"/>
      </w:r>
      <w:r w:rsidR="00D91DAA">
        <w:rPr>
          <w:noProof/>
        </w:rPr>
        <w:t>1</w:t>
      </w:r>
      <w:r w:rsidR="003A2FC5">
        <w:rPr>
          <w:noProof/>
        </w:rPr>
        <w:fldChar w:fldCharType="end"/>
      </w:r>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3D77B4">
        <w:tc>
          <w:tcPr>
            <w:tcW w:w="11001" w:type="dxa"/>
          </w:tcPr>
          <w:p w14:paraId="0DFBE5E7" w14:textId="5F883D90" w:rsidR="00FD74E7" w:rsidRDefault="00FD74E7" w:rsidP="00A83C4B">
            <w:pPr>
              <w:pStyle w:val="NormalWhite"/>
              <w:keepNext/>
              <w:spacing w:before="120" w:after="120"/>
              <w:jc w:val="center"/>
            </w:pPr>
          </w:p>
          <w:p w14:paraId="7A9FD4BD" w14:textId="5829BE9C" w:rsidR="00FD74E7" w:rsidRDefault="00FD74E7" w:rsidP="00CE7F6B">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318E824A" w14:textId="77777777" w:rsidR="003521F9" w:rsidRPr="00033BD9" w:rsidRDefault="003521F9" w:rsidP="00CE7F6B">
            <w:pPr>
              <w:spacing w:before="120" w:after="120"/>
              <w:jc w:val="both"/>
              <w:rPr>
                <w:i/>
                <w:iCs/>
              </w:rPr>
            </w:pPr>
            <w:r w:rsidRPr="00142E51">
              <w:t>The unit of measure</w:t>
            </w:r>
            <w:r>
              <w:t xml:space="preserve"> (UOM) for the commodities were not consistent per observation. We have created a table for normalizing the retail value to kilograms. This step let us to perform </w:t>
            </w:r>
            <w:r w:rsidRPr="00142E51">
              <w:t>aggregation</w:t>
            </w:r>
            <w:r>
              <w:t xml:space="preserve"> of food prices across the whole dataset per Continent, Country, Commodity and Year</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170962BE" w14:textId="77777777" w:rsidR="003521F9" w:rsidRDefault="003521F9" w:rsidP="00A83C4B">
            <w:pPr>
              <w:pStyle w:val="Caption"/>
              <w:spacing w:before="120" w:after="120"/>
              <w:jc w:val="center"/>
            </w:pPr>
            <w:r>
              <w:rPr>
                <w:noProof/>
                <w:lang w:val="en-GB" w:eastAsia="en-GB"/>
              </w:rPr>
              <w:drawing>
                <wp:inline distT="0" distB="0" distL="0" distR="0" wp14:anchorId="374DB9B2" wp14:editId="3BD9BC7A">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52B8DD2B" w14:textId="6D8C4F72" w:rsidR="003521F9" w:rsidRDefault="003521F9" w:rsidP="00A83C4B">
            <w:pPr>
              <w:pStyle w:val="Caption"/>
              <w:spacing w:before="120" w:after="120"/>
              <w:jc w:val="center"/>
            </w:pPr>
            <w:r>
              <w:t xml:space="preserve">Figure </w:t>
            </w:r>
            <w:r w:rsidR="003A2FC5">
              <w:fldChar w:fldCharType="begin"/>
            </w:r>
            <w:r w:rsidR="003A2FC5">
              <w:instrText xml:space="preserve"> SEQ Figure \* ARABIC </w:instrText>
            </w:r>
            <w:r w:rsidR="003A2FC5">
              <w:fldChar w:fldCharType="separate"/>
            </w:r>
            <w:r w:rsidR="00D91DAA">
              <w:rPr>
                <w:noProof/>
              </w:rPr>
              <w:t>2</w:t>
            </w:r>
            <w:r w:rsidR="003A2FC5">
              <w:rPr>
                <w:noProof/>
              </w:rPr>
              <w:fldChar w:fldCharType="end"/>
            </w:r>
            <w:r>
              <w:t xml:space="preserve"> The data frame structure</w:t>
            </w:r>
          </w:p>
          <w:p w14:paraId="601EA298" w14:textId="4D00DF27" w:rsidR="00D91DAA" w:rsidRDefault="00D91DAA" w:rsidP="00CE7F6B">
            <w:pPr>
              <w:spacing w:before="120" w:after="120"/>
              <w:jc w:val="both"/>
              <w:rPr>
                <w:noProof/>
                <w:lang w:val="en-GB" w:eastAsia="en-GB"/>
              </w:rPr>
            </w:pP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7435E27F" w14:textId="50582969" w:rsidR="00D91DAA" w:rsidRDefault="00D91DAA" w:rsidP="00A83C4B">
            <w:pPr>
              <w:spacing w:before="120" w:after="120"/>
              <w:jc w:val="both"/>
              <w:rPr>
                <w:i/>
                <w:iCs/>
              </w:rPr>
            </w:pPr>
            <w:r>
              <w:rPr>
                <w:noProof/>
                <w:lang w:val="en-GB" w:eastAsia="en-GB"/>
              </w:rPr>
              <w:drawing>
                <wp:anchor distT="0" distB="0" distL="114300" distR="114300" simplePos="0" relativeHeight="251663360" behindDoc="1" locked="0" layoutInCell="1" allowOverlap="1" wp14:anchorId="7E527A56" wp14:editId="048ECA74">
                  <wp:simplePos x="0" y="0"/>
                  <wp:positionH relativeFrom="column">
                    <wp:posOffset>1271270</wp:posOffset>
                  </wp:positionH>
                  <wp:positionV relativeFrom="page">
                    <wp:posOffset>6002655</wp:posOffset>
                  </wp:positionV>
                  <wp:extent cx="4142105" cy="1353820"/>
                  <wp:effectExtent l="190500" t="190500" r="0" b="18923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F0C9184" wp14:editId="0F685DB9">
                      <wp:simplePos x="0" y="0"/>
                      <wp:positionH relativeFrom="column">
                        <wp:posOffset>1417320</wp:posOffset>
                      </wp:positionH>
                      <wp:positionV relativeFrom="paragraph">
                        <wp:posOffset>1957705</wp:posOffset>
                      </wp:positionV>
                      <wp:extent cx="414210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28DA9155" w14:textId="556DD192" w:rsidR="00D91DAA" w:rsidRPr="00842102" w:rsidRDefault="00D91DAA" w:rsidP="00D91DAA">
                                  <w:pPr>
                                    <w:pStyle w:val="Caption"/>
                                    <w:rPr>
                                      <w:sz w:val="24"/>
                                      <w:szCs w:val="28"/>
                                    </w:rPr>
                                  </w:pPr>
                                  <w:r>
                                    <w:t xml:space="preserve">Figure </w:t>
                                  </w:r>
                                  <w:fldSimple w:instr=" SEQ Figure \* ARABIC ">
                                    <w:r>
                                      <w:rPr>
                                        <w:noProof/>
                                      </w:rPr>
                                      <w:t>3</w:t>
                                    </w:r>
                                  </w:fldSimple>
                                  <w:r>
                                    <w:t xml:space="preserve"> - Different Version of Rice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0C9184" id="_x0000_t202" coordsize="21600,21600" o:spt="202" path="m,l,21600r21600,l21600,xe">
                      <v:stroke joinstyle="miter"/>
                      <v:path gradientshapeok="t" o:connecttype="rect"/>
                    </v:shapetype>
                    <v:shape id="Text Box 6" o:spid="_x0000_s1026" type="#_x0000_t202" style="position:absolute;left:0;text-align:left;margin-left:111.6pt;margin-top:154.15pt;width:326.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KkKwIAAF0EAAAOAAAAZHJzL2Uyb0RvYy54bWysVE1vGjEQvVfqf7B8Lws0Q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" stroked="f">
                      <v:textbox style="mso-fit-shape-to-text:t" inset="0,0,0,0">
                        <w:txbxContent>
                          <w:p w14:paraId="28DA9155" w14:textId="556DD192" w:rsidR="00D91DAA" w:rsidRPr="00842102" w:rsidRDefault="00D91DAA" w:rsidP="00D91DAA">
                            <w:pPr>
                              <w:pStyle w:val="Caption"/>
                              <w:rPr>
                                <w:sz w:val="24"/>
                                <w:szCs w:val="28"/>
                              </w:rPr>
                            </w:pPr>
                            <w:r>
                              <w:t xml:space="preserve">Figure </w:t>
                            </w:r>
                            <w:fldSimple w:instr=" SEQ Figure \* ARABIC ">
                              <w:r>
                                <w:rPr>
                                  <w:noProof/>
                                </w:rPr>
                                <w:t>3</w:t>
                              </w:r>
                            </w:fldSimple>
                            <w:r>
                              <w:t xml:space="preserve"> - Different Version of Rice Category</w:t>
                            </w:r>
                          </w:p>
                        </w:txbxContent>
                      </v:textbox>
                      <w10:wrap type="topAndBottom"/>
                    </v:shape>
                  </w:pict>
                </mc:Fallback>
              </mc:AlternateContent>
            </w:r>
          </w:p>
          <w:p w14:paraId="7445A792" w14:textId="4DCEE485" w:rsidR="00FD74E7" w:rsidRDefault="00FD74E7" w:rsidP="00CE7F6B">
            <w:pPr>
              <w:spacing w:before="120" w:after="120"/>
              <w:jc w:val="both"/>
            </w:pPr>
            <w:r>
              <w:t xml:space="preserve">The other features merged into the table are </w:t>
            </w:r>
          </w:p>
          <w:p w14:paraId="72D2A779" w14:textId="25579AD2" w:rsidR="00FD74E7" w:rsidRDefault="00FD74E7" w:rsidP="00CE7F6B">
            <w:pPr>
              <w:pStyle w:val="NormalWhite"/>
              <w:numPr>
                <w:ilvl w:val="0"/>
                <w:numId w:val="37"/>
              </w:numPr>
              <w:spacing w:before="120" w:after="120"/>
              <w:jc w:val="both"/>
            </w:pPr>
            <w:r>
              <w:t xml:space="preserve">Regional Classification - Countries were reclassified by the region for higher level analysis and to obtain greater number of observations </w:t>
            </w:r>
            <w:r w:rsidR="00236644">
              <w:t>e.g.</w:t>
            </w:r>
            <w:r w:rsidRPr="00B75FE7">
              <w:t xml:space="preserve"> Northern Africa, Eastern Africa, Middle Africa, Southern Africa</w:t>
            </w:r>
            <w:r w:rsidR="00B75FE7">
              <w:t>.</w:t>
            </w:r>
          </w:p>
          <w:p w14:paraId="166FCA17" w14:textId="5E52CE27" w:rsidR="00FD74E7" w:rsidRPr="00142E51" w:rsidRDefault="00FD74E7" w:rsidP="00CE7F6B">
            <w:pPr>
              <w:pStyle w:val="NormalWhite"/>
              <w:numPr>
                <w:ilvl w:val="0"/>
                <w:numId w:val="37"/>
              </w:numPr>
              <w:spacing w:before="120" w:after="120"/>
              <w:jc w:val="both"/>
            </w:pPr>
            <w:r w:rsidRPr="00142E51">
              <w:t>Gross domestic product (GDP</w:t>
            </w:r>
            <w:r w:rsidR="00B75FE7">
              <w:t xml:space="preserve"> per capita</w:t>
            </w:r>
            <w:r w:rsidRPr="00142E51">
              <w:t>)</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501CB32" w:rsidR="00FD74E7" w:rsidRDefault="00FD74E7" w:rsidP="00CE7F6B">
            <w:pPr>
              <w:pStyle w:val="NormalWhite"/>
              <w:numPr>
                <w:ilvl w:val="0"/>
                <w:numId w:val="37"/>
              </w:numPr>
              <w:spacing w:before="120" w:after="120"/>
              <w:jc w:val="both"/>
            </w:pPr>
            <w:r>
              <w:lastRenderedPageBreak/>
              <w:t>Child Mortality Rate - Child Mortality counts since 1967 p</w:t>
            </w:r>
            <w:r w:rsidR="00B75FE7">
              <w:t>er 1,000</w:t>
            </w:r>
          </w:p>
          <w:p w14:paraId="3369B14A" w14:textId="091B1ADD" w:rsidR="00FD74E7" w:rsidRDefault="00FD74E7" w:rsidP="00CE7F6B">
            <w:pPr>
              <w:pStyle w:val="NormalWhite"/>
              <w:numPr>
                <w:ilvl w:val="0"/>
                <w:numId w:val="37"/>
              </w:numPr>
              <w:spacing w:before="120" w:after="120"/>
              <w:jc w:val="both"/>
            </w:pPr>
            <w:r>
              <w:t>Birth and Death Rate – Birth and Death count per country since 1960</w:t>
            </w:r>
            <w:r w:rsidR="00B75FE7">
              <w:t xml:space="preserve"> per 1,000</w:t>
            </w:r>
          </w:p>
          <w:p w14:paraId="78C340DE" w14:textId="3E225740" w:rsidR="00FD74E7" w:rsidRDefault="00FD74E7" w:rsidP="00CE7F6B">
            <w:pPr>
              <w:pStyle w:val="NormalWhite"/>
              <w:numPr>
                <w:ilvl w:val="0"/>
                <w:numId w:val="37"/>
              </w:numPr>
              <w:spacing w:before="120" w:after="120"/>
              <w:jc w:val="both"/>
            </w:pPr>
            <w:r>
              <w:t>Fertility Rate - Fertility Rate since 1950</w:t>
            </w:r>
            <w:r w:rsidR="00B75FE7">
              <w:t>, shown per woman</w:t>
            </w:r>
          </w:p>
          <w:p w14:paraId="0D45F78A" w14:textId="77777777" w:rsidR="00FD74E7" w:rsidRPr="00381043" w:rsidRDefault="00FD74E7" w:rsidP="00CE7F6B">
            <w:pPr>
              <w:spacing w:before="120" w:after="120"/>
              <w:jc w:val="both"/>
            </w:pPr>
            <w:r w:rsidRPr="00381043">
              <w:t xml:space="preserve">We added another layer of classification for the commodities </w:t>
            </w:r>
          </w:p>
          <w:p w14:paraId="503620CE" w14:textId="49F4B78B" w:rsidR="00FD74E7" w:rsidRPr="00381043" w:rsidRDefault="00FD74E7" w:rsidP="00CE7F6B">
            <w:pPr>
              <w:pStyle w:val="ListParagraph"/>
              <w:numPr>
                <w:ilvl w:val="0"/>
                <w:numId w:val="37"/>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CE7F6B">
            <w:pPr>
              <w:pStyle w:val="ListParagraph"/>
              <w:numPr>
                <w:ilvl w:val="0"/>
                <w:numId w:val="37"/>
              </w:numPr>
              <w:spacing w:before="120" w:after="120"/>
              <w:jc w:val="both"/>
            </w:pPr>
            <w:r w:rsidRPr="00381043">
              <w:t>Processed – Bread, Curds</w:t>
            </w:r>
          </w:p>
          <w:p w14:paraId="473B593C" w14:textId="77777777" w:rsidR="00FD74E7" w:rsidRPr="00381043" w:rsidRDefault="00FD74E7" w:rsidP="00CE7F6B">
            <w:pPr>
              <w:pStyle w:val="ListParagraph"/>
              <w:numPr>
                <w:ilvl w:val="0"/>
                <w:numId w:val="37"/>
              </w:numPr>
              <w:spacing w:before="120" w:after="120"/>
              <w:jc w:val="both"/>
            </w:pPr>
            <w:r w:rsidRPr="00381043">
              <w:t xml:space="preserve">Other - Fuel, Internet </w:t>
            </w:r>
          </w:p>
          <w:p w14:paraId="4ADB3600" w14:textId="2CDB25B5" w:rsidR="00FD74E7" w:rsidRDefault="00FD74E7" w:rsidP="00A83C4B">
            <w:pPr>
              <w:pStyle w:val="Heading1"/>
              <w:spacing w:before="120"/>
              <w:jc w:val="both"/>
            </w:pPr>
            <w:bookmarkStart w:id="3" w:name="_Toc90227561"/>
            <w:r>
              <w:t>data ANALYSIS</w:t>
            </w:r>
            <w:bookmarkEnd w:id="3"/>
          </w:p>
          <w:p w14:paraId="2A560A72" w14:textId="3FDE6D94" w:rsidR="003D64E6" w:rsidRDefault="00FE4031" w:rsidP="00CE7F6B">
            <w:pPr>
              <w:spacing w:before="120" w:after="120"/>
              <w:jc w:val="both"/>
              <w:rPr>
                <w:rFonts w:ascii="Arial" w:hAnsi="Arial" w:cs="Arial"/>
                <w:color w:val="212121"/>
                <w:shd w:val="clear" w:color="auto" w:fill="FFFFFF"/>
              </w:rPr>
            </w:pPr>
            <w:r>
              <w:rPr>
                <w:rFonts w:ascii="Arial" w:hAnsi="Arial" w:cs="Arial"/>
                <w:color w:val="212121"/>
                <w:shd w:val="clear" w:color="auto" w:fill="FFFFFF"/>
              </w:rPr>
              <w:t>Initial analysis was do</w:t>
            </w:r>
            <w:r w:rsidR="00A919F0">
              <w:rPr>
                <w:rFonts w:ascii="Arial" w:hAnsi="Arial" w:cs="Arial"/>
                <w:color w:val="212121"/>
                <w:shd w:val="clear" w:color="auto" w:fill="FFFFFF"/>
              </w:rPr>
              <w:t>ne for all countries presented in the dataset</w:t>
            </w:r>
            <w:r>
              <w:rPr>
                <w:rFonts w:ascii="Arial" w:hAnsi="Arial" w:cs="Arial"/>
                <w:color w:val="212121"/>
                <w:shd w:val="clear" w:color="auto" w:fill="FFFFFF"/>
              </w:rPr>
              <w:t xml:space="preserve"> to see if there was any relationship between </w:t>
            </w:r>
            <w:r w:rsidR="00A919F0">
              <w:rPr>
                <w:rFonts w:ascii="Arial" w:hAnsi="Arial" w:cs="Arial"/>
                <w:color w:val="212121"/>
                <w:shd w:val="clear" w:color="auto" w:fill="FFFFFF"/>
              </w:rPr>
              <w:t xml:space="preserve">all </w:t>
            </w:r>
            <w:r>
              <w:rPr>
                <w:rFonts w:ascii="Arial" w:hAnsi="Arial" w:cs="Arial"/>
                <w:color w:val="212121"/>
                <w:shd w:val="clear" w:color="auto" w:fill="FFFFFF"/>
              </w:rPr>
              <w:t>parameters.  After running the correlation matrix, it can be inferred that t</w:t>
            </w:r>
            <w:r w:rsidR="003D64E6">
              <w:rPr>
                <w:rFonts w:ascii="Arial" w:hAnsi="Arial" w:cs="Arial"/>
                <w:color w:val="212121"/>
                <w:shd w:val="clear" w:color="auto" w:fill="FFFFFF"/>
              </w:rPr>
              <w:t xml:space="preserve">here </w:t>
            </w:r>
            <w:r w:rsidR="00A919F0">
              <w:rPr>
                <w:rFonts w:ascii="Arial" w:hAnsi="Arial" w:cs="Arial"/>
                <w:color w:val="212121"/>
                <w:shd w:val="clear" w:color="auto" w:fill="FFFFFF"/>
              </w:rPr>
              <w:t xml:space="preserve">was no definitive correlation </w:t>
            </w:r>
            <w:r w:rsidR="003D64E6">
              <w:rPr>
                <w:rFonts w:ascii="Arial" w:hAnsi="Arial" w:cs="Arial"/>
                <w:color w:val="212121"/>
                <w:shd w:val="clear" w:color="auto" w:fill="FFFFFF"/>
              </w:rPr>
              <w:t xml:space="preserve">between </w:t>
            </w:r>
            <w:r w:rsidR="00A919F0">
              <w:rPr>
                <w:rFonts w:ascii="Arial" w:hAnsi="Arial" w:cs="Arial"/>
                <w:color w:val="212121"/>
                <w:shd w:val="clear" w:color="auto" w:fill="FFFFFF"/>
              </w:rPr>
              <w:t>parameters</w:t>
            </w:r>
            <w:r w:rsidR="003D64E6">
              <w:rPr>
                <w:rFonts w:ascii="Arial" w:hAnsi="Arial" w:cs="Arial"/>
                <w:color w:val="212121"/>
                <w:shd w:val="clear" w:color="auto" w:fill="FFFFFF"/>
              </w:rPr>
              <w:t xml:space="preserve"> with any value/ table shown in the matrix below</w:t>
            </w:r>
            <w:r>
              <w:rPr>
                <w:rFonts w:ascii="Arial" w:hAnsi="Arial" w:cs="Arial"/>
                <w:color w:val="212121"/>
                <w:shd w:val="clear" w:color="auto" w:fill="FFFFFF"/>
              </w:rPr>
              <w:t>.</w:t>
            </w:r>
            <w:r w:rsidR="003D64E6">
              <w:rPr>
                <w:rFonts w:ascii="Arial" w:hAnsi="Arial" w:cs="Arial"/>
                <w:color w:val="212121"/>
                <w:shd w:val="clear" w:color="auto" w:fill="FFFFFF"/>
              </w:rPr>
              <w:t xml:space="preserve"> </w:t>
            </w:r>
          </w:p>
          <w:p w14:paraId="14985863" w14:textId="77777777" w:rsidR="000F3A0F" w:rsidRDefault="000F3A0F" w:rsidP="00A83C4B">
            <w:pPr>
              <w:spacing w:before="120" w:after="120"/>
            </w:pPr>
          </w:p>
          <w:p w14:paraId="13105B8D" w14:textId="77777777" w:rsidR="00766BD1" w:rsidRDefault="003D64E6" w:rsidP="00A83C4B">
            <w:pPr>
              <w:keepNext/>
              <w:spacing w:before="120" w:after="120"/>
              <w:jc w:val="center"/>
            </w:pPr>
            <w:r>
              <w:rPr>
                <w:noProof/>
              </w:rPr>
              <w:drawing>
                <wp:inline distT="0" distB="0" distL="0" distR="0" wp14:anchorId="168188AC" wp14:editId="2D712DEF">
                  <wp:extent cx="4410075" cy="44359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989" cy="4485141"/>
                          </a:xfrm>
                          <a:prstGeom prst="rect">
                            <a:avLst/>
                          </a:prstGeom>
                        </pic:spPr>
                      </pic:pic>
                    </a:graphicData>
                  </a:graphic>
                </wp:inline>
              </w:drawing>
            </w:r>
          </w:p>
          <w:p w14:paraId="1D5233F4" w14:textId="00890816" w:rsidR="003D64E6" w:rsidRPr="003D64E6" w:rsidRDefault="00766BD1" w:rsidP="00A83C4B">
            <w:pPr>
              <w:pStyle w:val="Caption"/>
              <w:spacing w:before="120" w:after="120"/>
              <w:jc w:val="center"/>
            </w:pPr>
            <w:r>
              <w:t xml:space="preserve">Figure </w:t>
            </w:r>
            <w:r w:rsidR="003A2FC5">
              <w:fldChar w:fldCharType="begin"/>
            </w:r>
            <w:r w:rsidR="003A2FC5">
              <w:instrText xml:space="preserve"> SEQ Figure \* ARABIC </w:instrText>
            </w:r>
            <w:r w:rsidR="003A2FC5">
              <w:fldChar w:fldCharType="separate"/>
            </w:r>
            <w:r w:rsidR="00D91DAA">
              <w:rPr>
                <w:noProof/>
              </w:rPr>
              <w:t>4</w:t>
            </w:r>
            <w:r w:rsidR="003A2FC5">
              <w:rPr>
                <w:noProof/>
              </w:rPr>
              <w:fldChar w:fldCharType="end"/>
            </w:r>
            <w:r>
              <w:t xml:space="preserve"> - Correlation Matrix for </w:t>
            </w:r>
            <w:r w:rsidR="00A919F0">
              <w:t>All Data Set</w:t>
            </w:r>
            <w:r>
              <w:t xml:space="preserve"> Variables</w:t>
            </w:r>
          </w:p>
          <w:p w14:paraId="537A3679" w14:textId="77777777" w:rsidR="00FE4031" w:rsidRDefault="00FE4031" w:rsidP="00A83C4B">
            <w:pPr>
              <w:spacing w:before="120" w:after="120"/>
              <w:jc w:val="both"/>
            </w:pPr>
          </w:p>
          <w:p w14:paraId="1BE5EB47" w14:textId="77777777" w:rsidR="00FE4031" w:rsidRDefault="00FE4031" w:rsidP="00A83C4B">
            <w:pPr>
              <w:spacing w:before="120" w:after="120"/>
              <w:jc w:val="both"/>
            </w:pPr>
          </w:p>
          <w:p w14:paraId="6682CF96" w14:textId="77777777" w:rsidR="00FE4031" w:rsidRDefault="00FE4031" w:rsidP="00A83C4B">
            <w:pPr>
              <w:spacing w:before="120" w:after="120"/>
              <w:jc w:val="both"/>
            </w:pPr>
          </w:p>
          <w:p w14:paraId="3A4CC73E" w14:textId="77777777" w:rsidR="00FE4031" w:rsidRDefault="00FE4031" w:rsidP="00A83C4B">
            <w:pPr>
              <w:spacing w:before="120" w:after="120"/>
              <w:jc w:val="both"/>
            </w:pPr>
          </w:p>
          <w:p w14:paraId="274A320F" w14:textId="681B1D17" w:rsidR="00A919F0" w:rsidRDefault="00A919F0" w:rsidP="00A83C4B">
            <w:pPr>
              <w:spacing w:before="120" w:after="120"/>
              <w:jc w:val="both"/>
            </w:pPr>
            <w:r>
              <w:lastRenderedPageBreak/>
              <w:t>W</w:t>
            </w:r>
            <w:r w:rsidR="00FD74E7">
              <w:t>e observed that Rice</w:t>
            </w:r>
            <w:r>
              <w:t xml:space="preserve"> had a good set of observations across countries in the</w:t>
            </w:r>
            <w:r w:rsidR="00B75FE7">
              <w:t xml:space="preserve"> dataset</w:t>
            </w:r>
            <w:r>
              <w:t xml:space="preserve">. We chose Rice as a most represented commodity and would be a good sample </w:t>
            </w:r>
            <w:r w:rsidR="00695CAF">
              <w:t>observation for further analysis</w:t>
            </w:r>
            <w:r>
              <w:t xml:space="preserve">. </w:t>
            </w:r>
            <w:r w:rsidR="00695CAF">
              <w:t>We can make an assumption that any</w:t>
            </w:r>
            <w:r>
              <w:t xml:space="preserve"> </w:t>
            </w:r>
            <w:r w:rsidR="00695CAF">
              <w:t>changes</w:t>
            </w:r>
            <w:r>
              <w:t xml:space="preserve"> in food prices will be captured in </w:t>
            </w:r>
            <w:r w:rsidR="00695CAF">
              <w:t>r</w:t>
            </w:r>
            <w:r>
              <w:t xml:space="preserve">ice </w:t>
            </w:r>
            <w:r w:rsidR="00695CAF">
              <w:t xml:space="preserve">prices as well. </w:t>
            </w:r>
          </w:p>
          <w:p w14:paraId="56B38AB8" w14:textId="7EECFC13" w:rsidR="00FD74E7" w:rsidRDefault="00FD74E7" w:rsidP="00A83C4B">
            <w:pPr>
              <w:spacing w:before="120" w:after="120"/>
              <w:jc w:val="both"/>
            </w:pPr>
            <w:r>
              <w:t xml:space="preserve">A heat Map was generated using this data set. </w:t>
            </w:r>
          </w:p>
          <w:p w14:paraId="40DDA430" w14:textId="77777777" w:rsidR="00FD74E7" w:rsidRDefault="00FD74E7" w:rsidP="00A83C4B">
            <w:pPr>
              <w:spacing w:before="120" w:after="120"/>
              <w:jc w:val="both"/>
            </w:pPr>
          </w:p>
          <w:p w14:paraId="2CA7CBC1" w14:textId="062A1C3E" w:rsidR="00FD74E7" w:rsidRDefault="00B75FE7" w:rsidP="00A83C4B">
            <w:pPr>
              <w:keepNext/>
              <w:spacing w:before="120" w:after="120"/>
              <w:jc w:val="center"/>
            </w:pPr>
            <w:r>
              <w:rPr>
                <w:noProof/>
              </w:rPr>
              <w:drawing>
                <wp:inline distT="0" distB="0" distL="0" distR="0" wp14:anchorId="49AE135E" wp14:editId="1887723D">
                  <wp:extent cx="3572868" cy="26876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916" cy="2704270"/>
                          </a:xfrm>
                          <a:prstGeom prst="rect">
                            <a:avLst/>
                          </a:prstGeom>
                          <a:noFill/>
                          <a:ln>
                            <a:noFill/>
                          </a:ln>
                        </pic:spPr>
                      </pic:pic>
                    </a:graphicData>
                  </a:graphic>
                </wp:inline>
              </w:drawing>
            </w:r>
          </w:p>
          <w:p w14:paraId="11F09C22" w14:textId="7D2482CE" w:rsidR="00FD74E7" w:rsidRDefault="00FD74E7" w:rsidP="00A83C4B">
            <w:pPr>
              <w:pStyle w:val="Caption"/>
              <w:spacing w:before="120" w:after="120"/>
              <w:jc w:val="center"/>
            </w:pPr>
            <w:bookmarkStart w:id="4" w:name="_Ref90197404"/>
            <w:r>
              <w:t xml:space="preserve">Figure </w:t>
            </w:r>
            <w:r w:rsidR="003A2FC5">
              <w:fldChar w:fldCharType="begin"/>
            </w:r>
            <w:r w:rsidR="003A2FC5">
              <w:instrText xml:space="preserve"> SEQ Figure \* ARABIC </w:instrText>
            </w:r>
            <w:r w:rsidR="003A2FC5">
              <w:fldChar w:fldCharType="separate"/>
            </w:r>
            <w:r w:rsidR="00D91DAA">
              <w:rPr>
                <w:noProof/>
              </w:rPr>
              <w:t>5</w:t>
            </w:r>
            <w:r w:rsidR="003A2FC5">
              <w:rPr>
                <w:noProof/>
              </w:rPr>
              <w:fldChar w:fldCharType="end"/>
            </w:r>
            <w:bookmarkEnd w:id="4"/>
            <w:r>
              <w:t xml:space="preserve"> Evaluation of Pearson Coefficient across the dat</w:t>
            </w:r>
            <w:r w:rsidR="00E9788E">
              <w:t xml:space="preserve">a </w:t>
            </w:r>
            <w:r>
              <w:t>frame</w:t>
            </w:r>
          </w:p>
          <w:p w14:paraId="57A62D3C" w14:textId="77777777" w:rsidR="00004B4F" w:rsidRDefault="00004B4F" w:rsidP="00A83C4B">
            <w:pPr>
              <w:spacing w:before="120" w:after="120"/>
              <w:jc w:val="both"/>
            </w:pPr>
          </w:p>
          <w:p w14:paraId="56A27DE5" w14:textId="48F0C443" w:rsidR="00FD74E7" w:rsidRDefault="00FD74E7" w:rsidP="00A83C4B">
            <w:pPr>
              <w:spacing w:before="120" w:after="120"/>
              <w:jc w:val="both"/>
            </w:pPr>
            <w:r>
              <w:t xml:space="preserve">Initial high-level observations from the Heat Map shows </w:t>
            </w:r>
            <w:r w:rsidR="00C3748B">
              <w:t>positive</w:t>
            </w:r>
            <w:r w:rsidRPr="00D84BA4">
              <w:t xml:space="preserve"> correlation</w:t>
            </w:r>
            <w:r w:rsidR="00B75FE7">
              <w:t>s</w:t>
            </w:r>
            <w:r>
              <w:t xml:space="preserve"> between the following parameters</w:t>
            </w:r>
          </w:p>
          <w:p w14:paraId="3D4FA779" w14:textId="54FEA010" w:rsidR="00FD74E7" w:rsidRDefault="00FD74E7" w:rsidP="00A83C4B">
            <w:pPr>
              <w:pStyle w:val="ListParagraph"/>
              <w:numPr>
                <w:ilvl w:val="0"/>
                <w:numId w:val="37"/>
              </w:numPr>
              <w:spacing w:before="120" w:after="120"/>
              <w:jc w:val="both"/>
            </w:pPr>
            <w:r>
              <w:t>Birth Rate</w:t>
            </w:r>
            <w:r w:rsidR="00B75FE7">
              <w:t>,</w:t>
            </w:r>
            <w:r w:rsidR="00C3748B">
              <w:t xml:space="preserve"> Fertility,</w:t>
            </w:r>
            <w:r w:rsidR="00B75FE7">
              <w:t xml:space="preserve"> </w:t>
            </w:r>
            <w:r>
              <w:t xml:space="preserve">Death Rate </w:t>
            </w:r>
            <w:r w:rsidR="00C3748B">
              <w:t>and Child Mortality – suggesting that they are colinear. This is a natural observation, for example, we would expect birth rate to depend on fertility.</w:t>
            </w:r>
          </w:p>
          <w:p w14:paraId="474F7AC7" w14:textId="77777777" w:rsidR="000F3A0F" w:rsidRDefault="000F3A0F" w:rsidP="000F3A0F">
            <w:pPr>
              <w:pStyle w:val="ListParagraph"/>
              <w:spacing w:before="120" w:after="120"/>
              <w:jc w:val="both"/>
            </w:pPr>
          </w:p>
          <w:p w14:paraId="1037BFB2" w14:textId="77777777" w:rsidR="00FD74E7" w:rsidRDefault="00FD74E7" w:rsidP="00A83C4B">
            <w:pPr>
              <w:spacing w:before="120" w:after="120"/>
              <w:jc w:val="both"/>
            </w:pPr>
            <w:r>
              <w:t xml:space="preserve">The negative correlation exists in the following parameters </w:t>
            </w:r>
          </w:p>
          <w:p w14:paraId="5AF9541B" w14:textId="7F6CDA47" w:rsidR="00C3748B" w:rsidRDefault="00C3748B" w:rsidP="00A83C4B">
            <w:pPr>
              <w:pStyle w:val="ListParagraph"/>
              <w:numPr>
                <w:ilvl w:val="0"/>
                <w:numId w:val="37"/>
              </w:numPr>
              <w:spacing w:before="120" w:after="120"/>
              <w:jc w:val="both"/>
            </w:pPr>
            <w:r>
              <w:t xml:space="preserve">GDP per capita and birth rate, child mortality, fertility, death rate  </w:t>
            </w:r>
          </w:p>
          <w:p w14:paraId="418D8003" w14:textId="501C7402" w:rsidR="00004B4F" w:rsidRDefault="00FD74E7" w:rsidP="00A83C4B">
            <w:pPr>
              <w:pStyle w:val="ListParagraph"/>
              <w:numPr>
                <w:ilvl w:val="0"/>
                <w:numId w:val="37"/>
              </w:numPr>
              <w:spacing w:before="120" w:after="120"/>
              <w:jc w:val="both"/>
            </w:pPr>
            <w:r>
              <w:t xml:space="preserve">Price of Rice versus </w:t>
            </w:r>
            <w:r w:rsidR="00C3748B">
              <w:t>c</w:t>
            </w:r>
            <w:r>
              <w:t xml:space="preserve">hild </w:t>
            </w:r>
            <w:r w:rsidR="00C3748B">
              <w:t>m</w:t>
            </w:r>
            <w:r>
              <w:t xml:space="preserve">ortality, </w:t>
            </w:r>
            <w:r w:rsidR="00F46510">
              <w:t>birth,</w:t>
            </w:r>
            <w:r>
              <w:t xml:space="preserve"> and </w:t>
            </w:r>
            <w:r w:rsidR="00C3748B">
              <w:t>d</w:t>
            </w:r>
            <w:r>
              <w:t>eath</w:t>
            </w:r>
            <w:r w:rsidR="00004B4F">
              <w:t xml:space="preserve">. </w:t>
            </w:r>
          </w:p>
          <w:p w14:paraId="6E9B404C" w14:textId="77777777" w:rsidR="000F3A0F" w:rsidRDefault="000F3A0F" w:rsidP="000F3A0F">
            <w:pPr>
              <w:pStyle w:val="ListParagraph"/>
              <w:spacing w:before="120" w:after="120"/>
              <w:jc w:val="both"/>
            </w:pPr>
          </w:p>
          <w:p w14:paraId="36342492" w14:textId="10024651" w:rsidR="00FD74E7" w:rsidRDefault="00004B4F" w:rsidP="00A83C4B">
            <w:pPr>
              <w:spacing w:before="120" w:after="120"/>
              <w:jc w:val="both"/>
            </w:pPr>
            <w:r>
              <w:t xml:space="preserve">We </w:t>
            </w:r>
            <w:r w:rsidR="00695CAF">
              <w:t xml:space="preserve">took a </w:t>
            </w:r>
            <w:r>
              <w:t xml:space="preserve">deeper dive into </w:t>
            </w:r>
            <w:r w:rsidR="00695CAF">
              <w:t xml:space="preserve">the </w:t>
            </w:r>
            <w:r>
              <w:t>relation</w:t>
            </w:r>
            <w:r w:rsidR="00FD74E7">
              <w:t xml:space="preserve"> </w:t>
            </w:r>
            <w:r>
              <w:t xml:space="preserve">between rice price and birth rate. Rice being chosen as it </w:t>
            </w:r>
            <w:r w:rsidR="003D77B4">
              <w:t xml:space="preserve">is </w:t>
            </w:r>
            <w:r>
              <w:t xml:space="preserve">present across our dataset. This would mean that this is a common meal ingredient across most of the countries, and its price fluctuations </w:t>
            </w:r>
            <w:r w:rsidR="003D77B4">
              <w:t>is</w:t>
            </w:r>
            <w:r>
              <w:t xml:space="preserve"> colinear with other grocer</w:t>
            </w:r>
            <w:r w:rsidR="003D77B4">
              <w:t>y</w:t>
            </w:r>
            <w:r>
              <w:t xml:space="preserve"> ingredients. </w:t>
            </w:r>
            <w:r w:rsidR="003D77B4">
              <w:t>Therefore, the rice price was taken as a representative of the global food prices. Here we want to study how the food price impacts population growth, namely birth rate.</w:t>
            </w:r>
          </w:p>
          <w:p w14:paraId="508B0749" w14:textId="70871289" w:rsidR="00AE6338" w:rsidRDefault="00AE6338" w:rsidP="00A83C4B">
            <w:pPr>
              <w:pStyle w:val="Heading2"/>
              <w:spacing w:before="120" w:after="120"/>
            </w:pPr>
          </w:p>
          <w:p w14:paraId="08DF0995" w14:textId="77777777" w:rsidR="00CE7F6B" w:rsidRPr="00CE7F6B" w:rsidRDefault="00CE7F6B" w:rsidP="00CE7F6B"/>
          <w:p w14:paraId="163F2E63" w14:textId="77777777" w:rsidR="00AE6338" w:rsidRDefault="00AE6338" w:rsidP="00A83C4B">
            <w:pPr>
              <w:pStyle w:val="Heading2"/>
              <w:spacing w:before="120" w:after="120"/>
            </w:pPr>
          </w:p>
          <w:p w14:paraId="7C7B0763" w14:textId="77777777" w:rsidR="00AE6338" w:rsidRDefault="00AE6338" w:rsidP="00A83C4B">
            <w:pPr>
              <w:pStyle w:val="Heading2"/>
              <w:spacing w:before="120" w:after="120"/>
            </w:pPr>
          </w:p>
          <w:p w14:paraId="6159BD96" w14:textId="77777777" w:rsidR="00AE6338" w:rsidRDefault="00AE6338" w:rsidP="00A83C4B">
            <w:pPr>
              <w:pStyle w:val="Heading2"/>
              <w:spacing w:before="120" w:after="120"/>
            </w:pPr>
          </w:p>
          <w:p w14:paraId="5E8EE51B" w14:textId="5CD0A0A0" w:rsidR="004B5387" w:rsidRDefault="004B5387" w:rsidP="00A83C4B">
            <w:pPr>
              <w:pStyle w:val="Heading2"/>
              <w:spacing w:before="120" w:after="120"/>
            </w:pPr>
            <w:bookmarkStart w:id="5" w:name="_Toc90227562"/>
            <w:r>
              <w:lastRenderedPageBreak/>
              <w:t>Linear Regression Analysis</w:t>
            </w:r>
            <w:r w:rsidR="00350726">
              <w:t>:</w:t>
            </w:r>
            <w:r>
              <w:t xml:space="preserve"> </w:t>
            </w:r>
            <w:r w:rsidR="00350726">
              <w:t>R</w:t>
            </w:r>
            <w:r>
              <w:t xml:space="preserve">ice and </w:t>
            </w:r>
            <w:r w:rsidR="00350726">
              <w:t>B</w:t>
            </w:r>
            <w:r>
              <w:t xml:space="preserve">irth </w:t>
            </w:r>
            <w:r w:rsidR="00350726">
              <w:t>R</w:t>
            </w:r>
            <w:r>
              <w:t>ate</w:t>
            </w:r>
            <w:bookmarkEnd w:id="5"/>
          </w:p>
          <w:p w14:paraId="35EFA0BC" w14:textId="19CFFB70" w:rsidR="00204514" w:rsidRDefault="00204514" w:rsidP="00204514">
            <w:pPr>
              <w:spacing w:before="120" w:after="120"/>
              <w:jc w:val="both"/>
            </w:pPr>
            <w:r>
              <w:t xml:space="preserve">Once our dataset was built, we ran a check for relation between Rice price and birth rate </w:t>
            </w:r>
            <w:r>
              <w:fldChar w:fldCharType="begin"/>
            </w:r>
            <w:r>
              <w:instrText xml:space="preserve"> REF _Ref90197247 \h  \* MERGEFORMAT </w:instrText>
            </w:r>
            <w:r>
              <w:fldChar w:fldCharType="separate"/>
            </w:r>
            <w:r>
              <w:t xml:space="preserve">Figure </w:t>
            </w:r>
            <w:r>
              <w:rPr>
                <w:noProof/>
              </w:rPr>
              <w:t>5</w:t>
            </w:r>
            <w:r>
              <w:fldChar w:fldCharType="end"/>
            </w:r>
            <w:r>
              <w:t>. Overall data was quite scattered. When the linear regression was run for the data set, there was no significant relation between the two parameters. Indeed, heat map (</w:t>
            </w:r>
            <w:r>
              <w:fldChar w:fldCharType="begin"/>
            </w:r>
            <w:r>
              <w:instrText xml:space="preserve"> REF _Ref90197404 \h  \* MERGEFORMAT </w:instrText>
            </w:r>
            <w:r>
              <w:fldChar w:fldCharType="separate"/>
            </w:r>
            <w:r>
              <w:t xml:space="preserve">Figure </w:t>
            </w:r>
            <w:r>
              <w:rPr>
                <w:noProof/>
              </w:rPr>
              <w:t>4</w:t>
            </w:r>
            <w:r>
              <w:fldChar w:fldCharType="end"/>
            </w:r>
            <w:r>
              <w:t xml:space="preserve">), shows Pearson coefficient between them is </w:t>
            </w:r>
            <w:r w:rsidRPr="00FE4031">
              <w:rPr>
                <w:b/>
                <w:bCs/>
              </w:rPr>
              <w:t>-0.071</w:t>
            </w:r>
            <w:r>
              <w:t xml:space="preserve">, and slope has high p-value &gt;0.05. Therefore, we failed to reject null hypothesis and conclude that rice price doesn’t impact birth rate. </w:t>
            </w:r>
          </w:p>
          <w:p w14:paraId="6E0256F1" w14:textId="77777777" w:rsidR="00204514" w:rsidRDefault="00204514" w:rsidP="00204514">
            <w:pPr>
              <w:jc w:val="center"/>
            </w:pPr>
            <w:r>
              <w:rPr>
                <w:noProof/>
              </w:rPr>
              <w:drawing>
                <wp:inline distT="0" distB="0" distL="0" distR="0" wp14:anchorId="0569FD7E" wp14:editId="4E2E6D77">
                  <wp:extent cx="2349285" cy="231619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250" cy="2337853"/>
                          </a:xfrm>
                          <a:prstGeom prst="rect">
                            <a:avLst/>
                          </a:prstGeom>
                          <a:noFill/>
                          <a:ln>
                            <a:noFill/>
                          </a:ln>
                        </pic:spPr>
                      </pic:pic>
                    </a:graphicData>
                  </a:graphic>
                </wp:inline>
              </w:drawing>
            </w:r>
          </w:p>
          <w:p w14:paraId="6ACE3F94" w14:textId="43A5EFAE" w:rsidR="00204514" w:rsidRDefault="00204514" w:rsidP="00204514">
            <w:pPr>
              <w:pStyle w:val="Caption"/>
              <w:spacing w:before="120" w:after="120"/>
              <w:jc w:val="center"/>
            </w:pPr>
            <w:bookmarkStart w:id="6" w:name="_Ref90197247"/>
            <w:r>
              <w:t xml:space="preserve">Figure </w:t>
            </w:r>
            <w:r>
              <w:fldChar w:fldCharType="begin"/>
            </w:r>
            <w:r>
              <w:instrText xml:space="preserve"> SEQ Figure \* ARABIC </w:instrText>
            </w:r>
            <w:r>
              <w:fldChar w:fldCharType="separate"/>
            </w:r>
            <w:r w:rsidR="00D91DAA">
              <w:rPr>
                <w:noProof/>
              </w:rPr>
              <w:t>6</w:t>
            </w:r>
            <w:r>
              <w:fldChar w:fldCharType="end"/>
            </w:r>
            <w:bookmarkEnd w:id="6"/>
            <w:r>
              <w:t xml:space="preserve"> Scatter plot with rice cost and birth rate distribution across the dataset.</w:t>
            </w:r>
          </w:p>
          <w:p w14:paraId="4AAEF17E" w14:textId="77777777" w:rsidR="00204514" w:rsidRPr="00204514" w:rsidRDefault="00204514" w:rsidP="00204514"/>
          <w:p w14:paraId="0D0FD0A9" w14:textId="00AC2392" w:rsidR="003D77B4" w:rsidRDefault="00FE4031" w:rsidP="00A83C4B">
            <w:pPr>
              <w:spacing w:before="120" w:after="120"/>
              <w:jc w:val="both"/>
            </w:pPr>
            <w:r>
              <w:t xml:space="preserve">When we extend the </w:t>
            </w:r>
            <w:r w:rsidR="004B5387">
              <w:t xml:space="preserve">dataset </w:t>
            </w:r>
            <w:r>
              <w:t xml:space="preserve">to include the </w:t>
            </w:r>
            <w:r w:rsidR="004B5387">
              <w:t>developing countries</w:t>
            </w:r>
            <w:r>
              <w:t xml:space="preserve"> parameter, the observation is </w:t>
            </w:r>
            <w:r w:rsidR="004B5387">
              <w:t>quite different. What if we will have a closer look at this dataset and zoom in</w:t>
            </w:r>
            <w:r w:rsidR="008A4137">
              <w:t xml:space="preserve">to </w:t>
            </w:r>
            <w:r w:rsidR="004B5387">
              <w:t>Asia</w:t>
            </w:r>
            <w:r w:rsidR="008A4137">
              <w:t xml:space="preserve"> continent</w:t>
            </w:r>
            <w:r w:rsidR="004B5387">
              <w:t xml:space="preserve">. </w:t>
            </w:r>
          </w:p>
          <w:p w14:paraId="0CA1AF64" w14:textId="31D255D6" w:rsidR="004B5387" w:rsidRDefault="004B5387" w:rsidP="00A83C4B">
            <w:pPr>
              <w:spacing w:before="120" w:after="120"/>
            </w:pPr>
          </w:p>
          <w:p w14:paraId="74FE73E6" w14:textId="32BED7D0" w:rsidR="004B5387" w:rsidRDefault="004B5387" w:rsidP="00A83C4B">
            <w:pPr>
              <w:pStyle w:val="Heading3"/>
              <w:spacing w:before="120"/>
            </w:pPr>
            <w:bookmarkStart w:id="7" w:name="_Toc90227563"/>
            <w:r>
              <w:t>Casual INference: Asia</w:t>
            </w:r>
            <w:bookmarkEnd w:id="7"/>
          </w:p>
          <w:p w14:paraId="5E6A1550" w14:textId="0F86685A" w:rsidR="00F80366" w:rsidRPr="00F80366" w:rsidRDefault="00F80366" w:rsidP="00A83C4B">
            <w:pPr>
              <w:pStyle w:val="Heading3"/>
              <w:spacing w:before="120"/>
              <w:rPr>
                <w:sz w:val="24"/>
                <w:szCs w:val="22"/>
              </w:rPr>
            </w:pPr>
            <w:bookmarkStart w:id="8" w:name="_Toc90227564"/>
            <w:r w:rsidRPr="00F80366">
              <w:rPr>
                <w:sz w:val="24"/>
                <w:szCs w:val="22"/>
              </w:rPr>
              <w:t>Birth rate and Rice Price</w:t>
            </w:r>
            <w:bookmarkEnd w:id="8"/>
          </w:p>
          <w:p w14:paraId="5275B2E7" w14:textId="2FE4F324" w:rsidR="004B5387" w:rsidRDefault="005D016D" w:rsidP="00A83C4B">
            <w:pPr>
              <w:spacing w:before="120" w:after="120"/>
              <w:jc w:val="both"/>
            </w:pPr>
            <w:r>
              <w:t>Whole Asian part of the dataset have b</w:t>
            </w:r>
            <w:r w:rsidR="004B5387">
              <w:t xml:space="preserve">irth rate and </w:t>
            </w:r>
            <w:r>
              <w:t xml:space="preserve">rice </w:t>
            </w:r>
            <w:r w:rsidR="004B5387">
              <w:t xml:space="preserve">price quite disperse distribution on both scales. For example </w:t>
            </w:r>
            <w:r w:rsidR="004B5387">
              <w:fldChar w:fldCharType="begin"/>
            </w:r>
            <w:r w:rsidR="004B5387">
              <w:instrText xml:space="preserve"> REF _Ref90197748 \h </w:instrText>
            </w:r>
            <w:r w:rsidR="004B5387">
              <w:fldChar w:fldCharType="separate"/>
            </w:r>
            <w:r w:rsidR="00A83C4B">
              <w:t xml:space="preserve">Figure </w:t>
            </w:r>
            <w:r w:rsidR="00A83C4B">
              <w:rPr>
                <w:noProof/>
              </w:rPr>
              <w:t>6</w:t>
            </w:r>
            <w:r w:rsidR="004B5387">
              <w:fldChar w:fldCharType="end"/>
            </w:r>
            <w:r w:rsidR="004B5387">
              <w:t>, shows the same data but with different granularity level – starting from continent Asia</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A)</w:t>
            </w:r>
            <w:r w:rsidR="004B5387">
              <w:t xml:space="preserve">, </w:t>
            </w:r>
            <w:r w:rsidR="008139A6">
              <w:t>by</w:t>
            </w:r>
            <w:r w:rsidR="004B5387">
              <w:t xml:space="preserve"> </w:t>
            </w:r>
            <w:r w:rsidR="008139A6">
              <w:t>r</w:t>
            </w:r>
            <w:r w:rsidR="004B5387">
              <w:t>egions</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B)</w:t>
            </w:r>
            <w:r w:rsidR="004B5387">
              <w:t>, by countries</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C) and one country – Afghanistan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d)</w:t>
            </w:r>
            <w:r w:rsidR="004B5387">
              <w:t>. We observed that the correlation between two parameters become stronger if regions and countries being includes.</w:t>
            </w:r>
          </w:p>
          <w:p w14:paraId="73A97F79" w14:textId="3100F885" w:rsidR="002D0B0A" w:rsidRDefault="002D0B0A" w:rsidP="00A83C4B">
            <w:pPr>
              <w:spacing w:before="120" w:after="120"/>
              <w:jc w:val="both"/>
            </w:pPr>
            <w:bookmarkStart w:id="9" w:name="_Hlk90200662"/>
            <w:r>
              <w:t>Linear regression analysis shows no relationship between birth rate and rice on the continent level. Pearson squared coefficient is equal to 0.07, p-value for rice coefficient is 20%. We fail to reject null hypothesis – there are no influence of rice price on the continent level.</w:t>
            </w:r>
          </w:p>
          <w:bookmarkEnd w:id="9"/>
          <w:p w14:paraId="12DA908B" w14:textId="3015FE0B" w:rsidR="008139A6" w:rsidRDefault="002D0B0A" w:rsidP="00A83C4B">
            <w:pPr>
              <w:spacing w:before="120" w:after="120"/>
              <w:jc w:val="both"/>
            </w:pPr>
            <w:r>
              <w:t>Meanwhile</w:t>
            </w:r>
            <w:r w:rsidR="008139A6">
              <w:t>, when we examine our relationship on region level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 xml:space="preserve">B) – the intercept and slope values for each region are not the same. In case of Central Asia – the birth rate is independent of rice price. </w:t>
            </w:r>
          </w:p>
          <w:p w14:paraId="78B0F7F7" w14:textId="76CFA608" w:rsidR="004B5387" w:rsidRDefault="005D016D" w:rsidP="00A83C4B">
            <w:pPr>
              <w:spacing w:before="120" w:after="120"/>
            </w:pPr>
            <w:r w:rsidRPr="005D016D">
              <w:rPr>
                <w:noProof/>
              </w:rPr>
              <w:lastRenderedPageBreak/>
              <w:drawing>
                <wp:inline distT="0" distB="0" distL="0" distR="0" wp14:anchorId="1721719A" wp14:editId="790FDB9C">
                  <wp:extent cx="6848475" cy="1660525"/>
                  <wp:effectExtent l="0" t="0" r="9525" b="0"/>
                  <wp:docPr id="5" name="Picture 4">
                    <a:extLst xmlns:a="http://schemas.openxmlformats.org/drawingml/2006/main">
                      <a:ext uri="{FF2B5EF4-FFF2-40B4-BE49-F238E27FC236}">
                        <a16:creationId xmlns:a16="http://schemas.microsoft.com/office/drawing/2014/main" id="{7A9D420A-8D3A-47E5-B378-02B5FE4AD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9D420A-8D3A-47E5-B378-02B5FE4AD152}"/>
                              </a:ext>
                            </a:extLst>
                          </pic:cNvPr>
                          <pic:cNvPicPr>
                            <a:picLocks noChangeAspect="1"/>
                          </pic:cNvPicPr>
                        </pic:nvPicPr>
                        <pic:blipFill>
                          <a:blip r:embed="rId20"/>
                          <a:stretch>
                            <a:fillRect/>
                          </a:stretch>
                        </pic:blipFill>
                        <pic:spPr>
                          <a:xfrm>
                            <a:off x="0" y="0"/>
                            <a:ext cx="6848475" cy="1660525"/>
                          </a:xfrm>
                          <a:prstGeom prst="rect">
                            <a:avLst/>
                          </a:prstGeom>
                        </pic:spPr>
                      </pic:pic>
                    </a:graphicData>
                  </a:graphic>
                </wp:inline>
              </w:drawing>
            </w:r>
          </w:p>
          <w:p w14:paraId="3825A66F" w14:textId="77777777" w:rsidR="004B5387" w:rsidRDefault="004B5387" w:rsidP="00A83C4B">
            <w:pPr>
              <w:keepNext/>
              <w:spacing w:before="120" w:after="120"/>
              <w:jc w:val="center"/>
            </w:pPr>
          </w:p>
          <w:p w14:paraId="176EB2CA" w14:textId="45F62583" w:rsidR="004B5387" w:rsidRDefault="004B5387" w:rsidP="00A83C4B">
            <w:pPr>
              <w:pStyle w:val="Caption"/>
              <w:spacing w:before="120" w:after="120"/>
              <w:jc w:val="center"/>
            </w:pPr>
            <w:bookmarkStart w:id="10" w:name="_Ref90197748"/>
            <w:r>
              <w:t xml:space="preserve">Figure </w:t>
            </w:r>
            <w:r w:rsidR="003A2FC5">
              <w:fldChar w:fldCharType="begin"/>
            </w:r>
            <w:r w:rsidR="003A2FC5">
              <w:instrText xml:space="preserve"> SEQ Figure \* ARABIC </w:instrText>
            </w:r>
            <w:r w:rsidR="003A2FC5">
              <w:fldChar w:fldCharType="separate"/>
            </w:r>
            <w:r w:rsidR="00D91DAA">
              <w:rPr>
                <w:noProof/>
              </w:rPr>
              <w:t>7</w:t>
            </w:r>
            <w:r w:rsidR="003A2FC5">
              <w:rPr>
                <w:noProof/>
              </w:rPr>
              <w:fldChar w:fldCharType="end"/>
            </w:r>
            <w:bookmarkEnd w:id="10"/>
            <w:r>
              <w:t>. Average rice price and birth rate in Asia, Asia regions and Asian countries</w:t>
            </w:r>
          </w:p>
          <w:p w14:paraId="04B0E1B6" w14:textId="77777777" w:rsidR="00F03EBA" w:rsidRDefault="00F03EBA" w:rsidP="00A83C4B">
            <w:pPr>
              <w:spacing w:before="120" w:after="120"/>
              <w:jc w:val="both"/>
            </w:pPr>
            <w:bookmarkStart w:id="11" w:name="_Hlk90200863"/>
          </w:p>
          <w:p w14:paraId="6E82D68C" w14:textId="77777777" w:rsidR="00F03EBA" w:rsidRDefault="00F03EBA" w:rsidP="00A83C4B">
            <w:pPr>
              <w:spacing w:before="120" w:after="120"/>
              <w:jc w:val="both"/>
            </w:pPr>
            <w:r>
              <w:t xml:space="preserve">Once we increase further the granularity and have the distribution by countries – the diversity becomes obvious. Each country will have different intercept – mean values. However, the slope has negative sign – suggesting that with increase of the rice will cause decline in the birth rate. </w:t>
            </w:r>
          </w:p>
          <w:p w14:paraId="0CCDA748" w14:textId="5893D642" w:rsidR="004B5387" w:rsidRDefault="004B5387" w:rsidP="00A83C4B">
            <w:pPr>
              <w:spacing w:before="120" w:after="120"/>
              <w:jc w:val="both"/>
            </w:pPr>
            <w:r>
              <w:t xml:space="preserve">For example, Afghanistan </w:t>
            </w:r>
            <w:r w:rsidR="008139A6">
              <w:t>(</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D)</w:t>
            </w:r>
            <w:r>
              <w:t xml:space="preserve"> R squared is equal to 0.62, the coefficient is -45.2 and p-value 1%. Therefore,</w:t>
            </w:r>
            <w:r w:rsidR="002D0B0A">
              <w:t xml:space="preserve"> with 99% confidence</w:t>
            </w:r>
            <w:r>
              <w:t xml:space="preserve"> we reject null hypothesis and conclude that there is an impact of the food price on the birth rate</w:t>
            </w:r>
            <w:r w:rsidR="002D0B0A">
              <w:t xml:space="preserve"> in Afghanistan</w:t>
            </w:r>
            <w:r>
              <w:t xml:space="preserve">. </w:t>
            </w:r>
          </w:p>
          <w:p w14:paraId="3FF2F846" w14:textId="5D0EE1CA" w:rsidR="00F80366" w:rsidRDefault="00F80366" w:rsidP="00A83C4B">
            <w:pPr>
              <w:spacing w:before="120" w:after="120"/>
              <w:jc w:val="both"/>
            </w:pPr>
          </w:p>
          <w:p w14:paraId="34BA0A4D" w14:textId="3BF1E731" w:rsidR="00F80366" w:rsidRDefault="00F03EBA" w:rsidP="00A83C4B">
            <w:pPr>
              <w:pStyle w:val="Heading3"/>
              <w:spacing w:before="120"/>
              <w:rPr>
                <w:sz w:val="24"/>
                <w:szCs w:val="22"/>
              </w:rPr>
            </w:pPr>
            <w:bookmarkStart w:id="12" w:name="_Toc90227565"/>
            <w:r>
              <w:rPr>
                <w:sz w:val="24"/>
                <w:szCs w:val="22"/>
              </w:rPr>
              <w:t xml:space="preserve">ASIA: </w:t>
            </w:r>
            <w:r w:rsidR="00F80366">
              <w:rPr>
                <w:sz w:val="24"/>
                <w:szCs w:val="22"/>
              </w:rPr>
              <w:t>Child Mortality</w:t>
            </w:r>
            <w:r w:rsidR="00F80366" w:rsidRPr="00F80366">
              <w:rPr>
                <w:sz w:val="24"/>
                <w:szCs w:val="22"/>
              </w:rPr>
              <w:t xml:space="preserve"> rate and Rice Price</w:t>
            </w:r>
            <w:bookmarkEnd w:id="12"/>
          </w:p>
          <w:p w14:paraId="2DC14FCF" w14:textId="3FF02655" w:rsidR="00A83C4B" w:rsidRDefault="00F03EBA" w:rsidP="00A83C4B">
            <w:pPr>
              <w:spacing w:before="120" w:after="120"/>
              <w:jc w:val="both"/>
            </w:pPr>
            <w:r>
              <w:t>Let’s examine if there are relationship between food prices and child mortality. On the continent level the data has a strong spread (</w:t>
            </w:r>
            <w:r>
              <w:fldChar w:fldCharType="begin"/>
            </w:r>
            <w:r>
              <w:instrText xml:space="preserve"> REF _Ref90206569 \h </w:instrText>
            </w:r>
            <w:r>
              <w:fldChar w:fldCharType="separate"/>
            </w:r>
            <w:r w:rsidR="00A83C4B">
              <w:t xml:space="preserve">Figure </w:t>
            </w:r>
            <w:r w:rsidR="00A83C4B">
              <w:rPr>
                <w:noProof/>
              </w:rPr>
              <w:t>7</w:t>
            </w:r>
            <w:r>
              <w:fldChar w:fldCharType="end"/>
            </w:r>
            <w:r>
              <w:t>A)</w:t>
            </w:r>
            <w:r w:rsidR="00CE315B">
              <w:t>, and no correlation (R</w:t>
            </w:r>
            <w:r w:rsidR="00CE315B" w:rsidRPr="00CE315B">
              <w:rPr>
                <w:vertAlign w:val="superscript"/>
              </w:rPr>
              <w:t>2</w:t>
            </w:r>
            <w:r w:rsidR="00CE315B">
              <w:t xml:space="preserve"> = 0.115). Rice slope coefficient </w:t>
            </w:r>
            <w:r w:rsidR="00695CAF">
              <w:t>has negative</w:t>
            </w:r>
            <w:r w:rsidR="00CE315B">
              <w:t xml:space="preserve"> 0.95 value</w:t>
            </w:r>
            <w:r>
              <w:t xml:space="preserve">. </w:t>
            </w:r>
            <w:r w:rsidR="00F83CEF">
              <w:t xml:space="preserve">But, even from this level, one can see that in case of small child mortality – between 0 and 2 per thousand – the rice price has no impact. However, as the child mortality becomes more then 2 the rice role becomes stronger. </w:t>
            </w:r>
          </w:p>
          <w:p w14:paraId="4A3F124D" w14:textId="395284E6" w:rsidR="00F03EBA" w:rsidRDefault="00F83CEF" w:rsidP="00A83C4B">
            <w:pPr>
              <w:spacing w:before="120" w:after="120"/>
              <w:jc w:val="both"/>
            </w:pPr>
            <w:r>
              <w:t>From region level we can see that rice price impacting Southern Asia countries (</w:t>
            </w:r>
            <w:r>
              <w:fldChar w:fldCharType="begin"/>
            </w:r>
            <w:r>
              <w:instrText xml:space="preserve"> REF _Ref90206569 \h </w:instrText>
            </w:r>
            <w:r>
              <w:fldChar w:fldCharType="separate"/>
            </w:r>
            <w:r w:rsidR="00A83C4B">
              <w:t xml:space="preserve">Figure </w:t>
            </w:r>
            <w:r w:rsidR="00A83C4B">
              <w:rPr>
                <w:noProof/>
              </w:rPr>
              <w:t>7</w:t>
            </w:r>
            <w:r>
              <w:fldChar w:fldCharType="end"/>
            </w:r>
            <w:r>
              <w:t xml:space="preserve">B). </w:t>
            </w:r>
            <w:r w:rsidR="00490539">
              <w:fldChar w:fldCharType="begin"/>
            </w:r>
            <w:r w:rsidR="00490539">
              <w:instrText xml:space="preserve"> REF _Ref90206569 \h </w:instrText>
            </w:r>
            <w:r w:rsidR="00490539">
              <w:fldChar w:fldCharType="separate"/>
            </w:r>
            <w:r w:rsidR="00A83C4B">
              <w:t xml:space="preserve">Figure </w:t>
            </w:r>
            <w:r w:rsidR="00A83C4B">
              <w:rPr>
                <w:noProof/>
              </w:rPr>
              <w:t>7</w:t>
            </w:r>
            <w:r w:rsidR="00490539">
              <w:fldChar w:fldCharType="end"/>
            </w:r>
            <w:r w:rsidR="00490539">
              <w:t xml:space="preserve">C shows the relationship on the country level. For some countries the </w:t>
            </w:r>
            <w:r w:rsidR="00CE315B">
              <w:t xml:space="preserve">data points are almost perpendicular to x-axis – showing indeed no dependency from y-axis (rice price). We were happy to see that, as this mean that food accessibility doesn’t contribute to the child mortality in those countries. However, in case of Afghanistan </w:t>
            </w:r>
            <w:r w:rsidR="00440E4F">
              <w:t>R-squared is equal to 0.62, and slope for rice price defined with 1.0% p-value. In this case child mortality can be expressed:</w:t>
            </w:r>
          </w:p>
          <w:p w14:paraId="11782508" w14:textId="4170CCF1" w:rsidR="00440E4F" w:rsidRDefault="003A2FC5" w:rsidP="00A83C4B">
            <w:pPr>
              <w:spacing w:before="120" w:after="120"/>
            </w:pPr>
            <m:oMathPara>
              <m:oMath>
                <m:sSub>
                  <m:sSubPr>
                    <m:ctrlPr>
                      <w:rPr>
                        <w:rFonts w:ascii="Cambria Math" w:hAnsi="Cambria Math"/>
                        <w:i/>
                        <w:vertAlign w:val="subscript"/>
                      </w:rPr>
                    </m:ctrlPr>
                  </m:sSubPr>
                  <m:e>
                    <m:r>
                      <w:rPr>
                        <w:rFonts w:ascii="Cambria Math" w:hAnsi="Cambria Math"/>
                      </w:rPr>
                      <m:t>Child mortality</m:t>
                    </m:r>
                  </m:e>
                  <m:sub>
                    <m:r>
                      <w:rPr>
                        <w:rFonts w:ascii="Cambria Math" w:hAnsi="Cambria Math"/>
                        <w:vertAlign w:val="subscript"/>
                      </w:rPr>
                      <m:t>Afghanistan</m:t>
                    </m:r>
                  </m:sub>
                </m:sSub>
                <m:r>
                  <w:rPr>
                    <w:rFonts w:ascii="Cambria Math" w:hAnsi="Cambria Math"/>
                  </w:rPr>
                  <m:t xml:space="preserve"> = 6.7 – 9.2 ×</m:t>
                </m:r>
                <m:sSub>
                  <m:sSubPr>
                    <m:ctrlPr>
                      <w:rPr>
                        <w:rFonts w:ascii="Cambria Math" w:hAnsi="Cambria Math"/>
                        <w:i/>
                      </w:rPr>
                    </m:ctrlPr>
                  </m:sSubPr>
                  <m:e>
                    <m:r>
                      <w:rPr>
                        <w:rFonts w:ascii="Cambria Math" w:hAnsi="Cambria Math"/>
                      </w:rPr>
                      <m:t>Rice Price</m:t>
                    </m:r>
                  </m:e>
                  <m:sub>
                    <m:r>
                      <w:rPr>
                        <w:rFonts w:ascii="Cambria Math" w:hAnsi="Cambria Math"/>
                        <w:vertAlign w:val="subscript"/>
                      </w:rPr>
                      <m:t>Afghanistan</m:t>
                    </m:r>
                  </m:sub>
                </m:sSub>
              </m:oMath>
            </m:oMathPara>
          </w:p>
          <w:p w14:paraId="333333F9" w14:textId="7B0E6649" w:rsidR="00440E4F" w:rsidRPr="00F03EBA" w:rsidRDefault="00440E4F" w:rsidP="00A83C4B">
            <w:pPr>
              <w:spacing w:before="120" w:after="120"/>
            </w:pPr>
          </w:p>
          <w:p w14:paraId="3FD628CC" w14:textId="77777777" w:rsidR="00F03EBA" w:rsidRDefault="00F03EBA" w:rsidP="00A83C4B">
            <w:pPr>
              <w:keepNext/>
              <w:spacing w:before="120" w:after="120"/>
              <w:jc w:val="both"/>
            </w:pPr>
            <w:r w:rsidRPr="00F03EBA">
              <w:rPr>
                <w:noProof/>
              </w:rPr>
              <w:drawing>
                <wp:inline distT="0" distB="0" distL="0" distR="0" wp14:anchorId="511D92E6" wp14:editId="769973F8">
                  <wp:extent cx="6848475" cy="1704340"/>
                  <wp:effectExtent l="0" t="0" r="9525" b="0"/>
                  <wp:docPr id="24" name="Content Placeholder 3">
                    <a:extLst xmlns:a="http://schemas.openxmlformats.org/drawingml/2006/main">
                      <a:ext uri="{FF2B5EF4-FFF2-40B4-BE49-F238E27FC236}">
                        <a16:creationId xmlns:a16="http://schemas.microsoft.com/office/drawing/2014/main" id="{A6106EED-291C-43DD-A35F-92EA8FCE89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6106EED-291C-43DD-A35F-92EA8FCE89ED}"/>
                              </a:ext>
                            </a:extLst>
                          </pic:cNvPr>
                          <pic:cNvPicPr>
                            <a:picLocks noGrp="1" noChangeAspect="1"/>
                          </pic:cNvPicPr>
                        </pic:nvPicPr>
                        <pic:blipFill>
                          <a:blip r:embed="rId21"/>
                          <a:stretch>
                            <a:fillRect/>
                          </a:stretch>
                        </pic:blipFill>
                        <pic:spPr>
                          <a:xfrm>
                            <a:off x="0" y="0"/>
                            <a:ext cx="6848475" cy="1704340"/>
                          </a:xfrm>
                          <a:prstGeom prst="rect">
                            <a:avLst/>
                          </a:prstGeom>
                        </pic:spPr>
                      </pic:pic>
                    </a:graphicData>
                  </a:graphic>
                </wp:inline>
              </w:drawing>
            </w:r>
          </w:p>
          <w:p w14:paraId="1EF8F181" w14:textId="098EB31E" w:rsidR="00F80366" w:rsidRPr="009077B1" w:rsidRDefault="00F03EBA" w:rsidP="00A83C4B">
            <w:pPr>
              <w:pStyle w:val="Caption"/>
              <w:spacing w:before="120" w:after="120"/>
              <w:jc w:val="both"/>
            </w:pPr>
            <w:bookmarkStart w:id="13" w:name="_Ref90206569"/>
            <w:r>
              <w:t xml:space="preserve">Figure </w:t>
            </w:r>
            <w:r w:rsidR="003A2FC5">
              <w:fldChar w:fldCharType="begin"/>
            </w:r>
            <w:r w:rsidR="003A2FC5">
              <w:instrText xml:space="preserve"> SEQ Figure \* ARABIC </w:instrText>
            </w:r>
            <w:r w:rsidR="003A2FC5">
              <w:fldChar w:fldCharType="separate"/>
            </w:r>
            <w:r w:rsidR="00D91DAA">
              <w:rPr>
                <w:noProof/>
              </w:rPr>
              <w:t>8</w:t>
            </w:r>
            <w:r w:rsidR="003A2FC5">
              <w:rPr>
                <w:noProof/>
              </w:rPr>
              <w:fldChar w:fldCharType="end"/>
            </w:r>
            <w:bookmarkEnd w:id="13"/>
            <w:r>
              <w:t xml:space="preserve"> Average rice price and child mortality in Asia, Asia regions and Asian countries</w:t>
            </w:r>
          </w:p>
          <w:p w14:paraId="1EC1A1BB" w14:textId="01361ECA" w:rsidR="00FD74E7" w:rsidRDefault="004B5387" w:rsidP="00E1440E">
            <w:pPr>
              <w:pStyle w:val="Heading1"/>
              <w:spacing w:before="120"/>
            </w:pPr>
            <w:bookmarkStart w:id="14" w:name="_Toc90227566"/>
            <w:bookmarkEnd w:id="11"/>
            <w:r>
              <w:lastRenderedPageBreak/>
              <w:t>Multi-variable</w:t>
            </w:r>
            <w:r w:rsidR="00E1440E">
              <w:t xml:space="preserve"> </w:t>
            </w:r>
            <w:r w:rsidR="00FD74E7">
              <w:t xml:space="preserve">Linear regression </w:t>
            </w:r>
            <w:r w:rsidR="00695CAF">
              <w:t>MODELLING</w:t>
            </w:r>
            <w:bookmarkEnd w:id="14"/>
          </w:p>
          <w:p w14:paraId="056640E7" w14:textId="64871215" w:rsidR="00FD74E7" w:rsidRDefault="00FD74E7" w:rsidP="00A83C4B">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We performed </w:t>
            </w:r>
            <w:r w:rsidR="002D0B0A">
              <w:rPr>
                <w:rFonts w:ascii="Helvetica" w:hAnsi="Helvetica" w:cs="Helvetica"/>
                <w:color w:val="000000"/>
                <w:sz w:val="21"/>
                <w:szCs w:val="21"/>
              </w:rPr>
              <w:t xml:space="preserve">multivariable </w:t>
            </w:r>
            <w:r>
              <w:rPr>
                <w:rFonts w:ascii="Helvetica" w:hAnsi="Helvetica" w:cs="Helvetica"/>
                <w:color w:val="000000"/>
                <w:sz w:val="21"/>
                <w:szCs w:val="21"/>
              </w:rPr>
              <w:t xml:space="preserve">Linear regression modeling on Birth Rate, Death Rate and Mortality at a </w:t>
            </w:r>
            <w:r w:rsidR="00695CAF">
              <w:rPr>
                <w:rFonts w:ascii="Helvetica" w:hAnsi="Helvetica" w:cs="Helvetica"/>
                <w:color w:val="000000"/>
                <w:sz w:val="21"/>
                <w:szCs w:val="21"/>
              </w:rPr>
              <w:t>continents</w:t>
            </w:r>
            <w:r>
              <w:rPr>
                <w:rFonts w:ascii="Helvetica" w:hAnsi="Helvetica" w:cs="Helvetica"/>
                <w:color w:val="000000"/>
                <w:sz w:val="21"/>
                <w:szCs w:val="21"/>
              </w:rPr>
              <w:t xml:space="preserve"> level to see the relationship between the parameters in the data</w:t>
            </w:r>
          </w:p>
          <w:p w14:paraId="7D19B301" w14:textId="77777777" w:rsidR="00FD74E7" w:rsidRDefault="00FD74E7" w:rsidP="00E1440E">
            <w:pPr>
              <w:pStyle w:val="Heading3"/>
              <w:spacing w:before="120"/>
              <w:rPr>
                <w:noProof/>
              </w:rPr>
            </w:pPr>
            <w:bookmarkStart w:id="15" w:name="_Toc90227567"/>
            <w:r>
              <w:rPr>
                <w:noProof/>
              </w:rPr>
              <w:t>Birth Rate analysis</w:t>
            </w:r>
            <w:bookmarkEnd w:id="15"/>
            <w:r>
              <w:rPr>
                <w:noProof/>
              </w:rPr>
              <w:t xml:space="preserve"> </w:t>
            </w:r>
          </w:p>
          <w:p w14:paraId="5DF53009" w14:textId="444D1B79" w:rsidR="00FD74E7" w:rsidRDefault="00FD74E7" w:rsidP="00E1440E">
            <w:pPr>
              <w:spacing w:before="120" w:after="120"/>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w:t>
            </w:r>
            <w:r w:rsidR="00695CAF">
              <w:rPr>
                <w:rFonts w:ascii="Helvetica" w:hAnsi="Helvetica" w:cs="Helvetica"/>
                <w:color w:val="000000"/>
                <w:sz w:val="21"/>
                <w:szCs w:val="21"/>
              </w:rPr>
              <w:t>A,</w:t>
            </w:r>
            <w:r>
              <w:rPr>
                <w:rFonts w:ascii="Helvetica" w:hAnsi="Helvetica" w:cs="Helvetica"/>
                <w:color w:val="000000"/>
                <w:sz w:val="21"/>
                <w:szCs w:val="21"/>
              </w:rPr>
              <w:t xml:space="preserve"> we observed adj R Squared is </w:t>
            </w:r>
            <w:r w:rsidR="00695CAF">
              <w:rPr>
                <w:rFonts w:ascii="Helvetica" w:hAnsi="Helvetica" w:cs="Helvetica"/>
                <w:color w:val="000000"/>
                <w:sz w:val="21"/>
                <w:szCs w:val="21"/>
              </w:rPr>
              <w:t>73</w:t>
            </w:r>
            <w:r>
              <w:rPr>
                <w:rFonts w:ascii="Helvetica" w:hAnsi="Helvetica" w:cs="Helvetica"/>
                <w:color w:val="000000"/>
                <w:sz w:val="21"/>
                <w:szCs w:val="21"/>
              </w:rPr>
              <w:t xml:space="preserve">% making the model reasonable fit. </w:t>
            </w:r>
          </w:p>
          <w:p w14:paraId="22771FDE" w14:textId="306CB7DA" w:rsidR="00E9788E" w:rsidRDefault="00FD74E7" w:rsidP="00E1440E">
            <w:pPr>
              <w:spacing w:before="120" w:after="120"/>
              <w:rPr>
                <w:rFonts w:ascii="Helvetica" w:hAnsi="Helvetica" w:cs="Helvetica"/>
                <w:color w:val="000000"/>
                <w:sz w:val="21"/>
                <w:szCs w:val="21"/>
              </w:rPr>
            </w:pPr>
            <w:r>
              <w:rPr>
                <w:rFonts w:ascii="Helvetica" w:hAnsi="Helvetica" w:cs="Helvetica"/>
                <w:color w:val="000000"/>
                <w:sz w:val="21"/>
                <w:szCs w:val="21"/>
              </w:rPr>
              <w:t xml:space="preserve">All the p values are </w:t>
            </w:r>
            <w:r w:rsidR="00695CAF">
              <w:rPr>
                <w:rFonts w:ascii="Helvetica" w:hAnsi="Helvetica" w:cs="Helvetica"/>
                <w:color w:val="000000"/>
                <w:sz w:val="21"/>
                <w:szCs w:val="21"/>
              </w:rPr>
              <w:t xml:space="preserve">around </w:t>
            </w:r>
            <w:r>
              <w:rPr>
                <w:rFonts w:ascii="Helvetica" w:hAnsi="Helvetica" w:cs="Helvetica"/>
                <w:color w:val="000000"/>
                <w:sz w:val="21"/>
                <w:szCs w:val="21"/>
              </w:rPr>
              <w:t xml:space="preserve">zero as a result we can say, we accept the null hypothesis. All parameters are acceptable in the </w:t>
            </w:r>
            <w:r w:rsidR="00E9788E">
              <w:rPr>
                <w:rFonts w:ascii="Helvetica" w:hAnsi="Helvetica" w:cs="Helvetica"/>
                <w:color w:val="000000"/>
                <w:sz w:val="21"/>
                <w:szCs w:val="21"/>
              </w:rPr>
              <w:t>model</w:t>
            </w:r>
            <w:r w:rsidR="00695CAF">
              <w:rPr>
                <w:rFonts w:ascii="Helvetica" w:hAnsi="Helvetica" w:cs="Helvetica"/>
                <w:color w:val="000000"/>
                <w:sz w:val="21"/>
                <w:szCs w:val="21"/>
              </w:rPr>
              <w:t xml:space="preserve">ling </w:t>
            </w:r>
            <w:r w:rsidR="00E9788E">
              <w:rPr>
                <w:rFonts w:ascii="Helvetica" w:hAnsi="Helvetica" w:cs="Helvetica"/>
                <w:color w:val="000000"/>
                <w:sz w:val="21"/>
                <w:szCs w:val="21"/>
              </w:rPr>
              <w:t>.</w:t>
            </w:r>
            <w:r>
              <w:rPr>
                <w:rFonts w:ascii="Helvetica" w:hAnsi="Helvetica" w:cs="Helvetica"/>
                <w:color w:val="000000"/>
                <w:sz w:val="21"/>
                <w:szCs w:val="21"/>
              </w:rPr>
              <w:t xml:space="preserve"> </w:t>
            </w:r>
          </w:p>
          <w:p w14:paraId="75FE5D2B" w14:textId="7DEA03CF" w:rsidR="006E33EE" w:rsidRPr="00915FE0" w:rsidRDefault="006E33EE" w:rsidP="00A83C4B">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4B3450BE" w:rsidR="00FD74E7" w:rsidRDefault="00FD74E7" w:rsidP="00A83C4B">
            <w:pPr>
              <w:pStyle w:val="Caption"/>
              <w:spacing w:before="120" w:after="120"/>
              <w:jc w:val="center"/>
            </w:pPr>
            <w:r>
              <w:t xml:space="preserve">Figure </w:t>
            </w:r>
            <w:r w:rsidR="003A2FC5">
              <w:fldChar w:fldCharType="begin"/>
            </w:r>
            <w:r w:rsidR="003A2FC5">
              <w:instrText xml:space="preserve"> SEQ Figure \* ARABIC </w:instrText>
            </w:r>
            <w:r w:rsidR="003A2FC5">
              <w:fldChar w:fldCharType="separate"/>
            </w:r>
            <w:r w:rsidR="00D91DAA">
              <w:rPr>
                <w:noProof/>
              </w:rPr>
              <w:t>9</w:t>
            </w:r>
            <w:r w:rsidR="003A2FC5">
              <w:rPr>
                <w:noProof/>
              </w:rPr>
              <w:fldChar w:fldCharType="end"/>
            </w:r>
            <w:r>
              <w:t xml:space="preserve"> Birth Rate analysis</w:t>
            </w:r>
            <w:r w:rsidR="009077B1">
              <w:t xml:space="preserve"> </w:t>
            </w:r>
          </w:p>
          <w:p w14:paraId="72609245" w14:textId="10E09E74" w:rsidR="00E54EAC" w:rsidRDefault="00E54EAC" w:rsidP="00CE7F6B">
            <w:pPr>
              <w:pStyle w:val="NormalWhite"/>
              <w:spacing w:before="120" w:after="120"/>
              <w:jc w:val="both"/>
            </w:pPr>
            <w:r>
              <w:t xml:space="preserve">We ran </w:t>
            </w:r>
            <w:r w:rsidRPr="00892C97">
              <w:t xml:space="preserve">Birth Rate OLS Model – B, after removing the outliers from the Influential Plot and the model had an Adjusted R Square of 72.3%. </w:t>
            </w:r>
          </w:p>
          <w:p w14:paraId="142B7E51" w14:textId="6886601B" w:rsidR="00E54EAC" w:rsidRDefault="00E54EAC" w:rsidP="00E54EAC">
            <w:pPr>
              <w:pStyle w:val="NormalWhite"/>
              <w:spacing w:before="120" w:after="120"/>
              <w:jc w:val="center"/>
            </w:pPr>
            <w:r>
              <w:rPr>
                <w:noProof/>
              </w:rPr>
              <w:drawing>
                <wp:inline distT="0" distB="0" distL="0" distR="0" wp14:anchorId="190525FF" wp14:editId="758F5CFC">
                  <wp:extent cx="2945949" cy="1859348"/>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960" cy="1875765"/>
                          </a:xfrm>
                          <a:prstGeom prst="rect">
                            <a:avLst/>
                          </a:prstGeom>
                        </pic:spPr>
                      </pic:pic>
                    </a:graphicData>
                  </a:graphic>
                </wp:inline>
              </w:drawing>
            </w:r>
          </w:p>
          <w:p w14:paraId="5E4FBAC3" w14:textId="02BB160D" w:rsidR="00E54EAC" w:rsidRDefault="00E54EAC" w:rsidP="00E54EAC">
            <w:pPr>
              <w:pStyle w:val="Caption"/>
              <w:spacing w:before="120" w:after="120"/>
              <w:jc w:val="center"/>
            </w:pPr>
            <w:r>
              <w:t xml:space="preserve">Figure </w:t>
            </w:r>
            <w:r>
              <w:fldChar w:fldCharType="begin"/>
            </w:r>
            <w:r>
              <w:instrText xml:space="preserve"> SEQ Figure \* ARABIC </w:instrText>
            </w:r>
            <w:r>
              <w:fldChar w:fldCharType="separate"/>
            </w:r>
            <w:r w:rsidR="00D91DAA">
              <w:rPr>
                <w:noProof/>
              </w:rPr>
              <w:t>10</w:t>
            </w:r>
            <w:r>
              <w:rPr>
                <w:noProof/>
              </w:rPr>
              <w:fldChar w:fldCharType="end"/>
            </w:r>
            <w:r>
              <w:t xml:space="preserve"> Influential plot</w:t>
            </w:r>
          </w:p>
          <w:p w14:paraId="0621CE7E" w14:textId="77777777" w:rsidR="00E54EAC" w:rsidRPr="00E54EAC" w:rsidRDefault="00E54EAC" w:rsidP="00E54EAC">
            <w:pPr>
              <w:pStyle w:val="NormalWhite"/>
              <w:spacing w:before="120" w:after="120"/>
            </w:pPr>
          </w:p>
          <w:p w14:paraId="652CD4AA" w14:textId="77777777" w:rsidR="00E54EAC" w:rsidRPr="00E54EAC" w:rsidRDefault="00E54EAC" w:rsidP="00E54EAC"/>
          <w:p w14:paraId="682F9C40" w14:textId="3373CA08" w:rsidR="00FD74E7" w:rsidRDefault="00FD74E7" w:rsidP="00A83C4B">
            <w:pPr>
              <w:pStyle w:val="Heading3"/>
              <w:spacing w:before="120"/>
              <w:jc w:val="both"/>
              <w:rPr>
                <w:noProof/>
              </w:rPr>
            </w:pPr>
            <w:bookmarkStart w:id="16" w:name="_Toc90227568"/>
            <w:r>
              <w:rPr>
                <w:noProof/>
              </w:rPr>
              <w:lastRenderedPageBreak/>
              <w:t>Child Mortality Analysis</w:t>
            </w:r>
            <w:bookmarkEnd w:id="16"/>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20"/>
            </w:tblGrid>
            <w:tr w:rsidR="00B217B1" w14:paraId="755DB673" w14:textId="77777777" w:rsidTr="00B217B1">
              <w:tc>
                <w:tcPr>
                  <w:tcW w:w="10420" w:type="dxa"/>
                </w:tcPr>
                <w:p w14:paraId="0DBD13BB" w14:textId="77777777" w:rsidR="00B217B1" w:rsidRPr="00312D99" w:rsidRDefault="00B217B1" w:rsidP="00B17EFC">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the Child Mortality analysis, the Adjusted </w:t>
                  </w:r>
                  <w:r>
                    <w:rPr>
                      <w:rFonts w:ascii="Helvetica" w:hAnsi="Helvetica" w:cs="Helvetica"/>
                      <w:color w:val="000000"/>
                      <w:sz w:val="21"/>
                      <w:szCs w:val="21"/>
                    </w:rPr>
                    <w:t>R-</w:t>
                  </w:r>
                  <w:r w:rsidRPr="00312D99">
                    <w:rPr>
                      <w:rFonts w:ascii="Helvetica" w:hAnsi="Helvetica" w:cs="Helvetica"/>
                      <w:color w:val="000000"/>
                      <w:sz w:val="21"/>
                      <w:szCs w:val="21"/>
                    </w:rPr>
                    <w:t>Square</w:t>
                  </w:r>
                  <w:r>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Pr>
                      <w:rFonts w:ascii="Helvetica" w:hAnsi="Helvetica" w:cs="Helvetica"/>
                      <w:color w:val="000000"/>
                      <w:sz w:val="21"/>
                      <w:szCs w:val="21"/>
                    </w:rPr>
                    <w:t>h</w:t>
                  </w:r>
                  <w:r w:rsidRPr="00312D99">
                    <w:rPr>
                      <w:rFonts w:ascii="Helvetica" w:hAnsi="Helvetica" w:cs="Helvetica"/>
                      <w:color w:val="000000"/>
                      <w:sz w:val="21"/>
                      <w:szCs w:val="21"/>
                    </w:rPr>
                    <w:t>e</w:t>
                  </w:r>
                  <w:r>
                    <w:rPr>
                      <w:rFonts w:ascii="Helvetica" w:hAnsi="Helvetica" w:cs="Helvetica"/>
                      <w:color w:val="000000"/>
                      <w:sz w:val="21"/>
                      <w:szCs w:val="21"/>
                    </w:rPr>
                    <w:t xml:space="preserve"> null hypothesis is unacceptable. </w:t>
                  </w:r>
                </w:p>
                <w:p w14:paraId="5DA198B7" w14:textId="77777777" w:rsidR="00B217B1" w:rsidRDefault="00B217B1" w:rsidP="00B217B1">
                  <w:pPr>
                    <w:jc w:val="center"/>
                  </w:pPr>
                  <w:r>
                    <w:rPr>
                      <w:noProof/>
                      <w:lang w:val="en-GB" w:eastAsia="en-GB"/>
                    </w:rPr>
                    <w:drawing>
                      <wp:inline distT="0" distB="0" distL="0" distR="0" wp14:anchorId="58D389F7" wp14:editId="4660AA5D">
                        <wp:extent cx="2812474" cy="2623957"/>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6532" cy="2637073"/>
                                </a:xfrm>
                                <a:prstGeom prst="rect">
                                  <a:avLst/>
                                </a:prstGeom>
                              </pic:spPr>
                            </pic:pic>
                          </a:graphicData>
                        </a:graphic>
                      </wp:inline>
                    </w:drawing>
                  </w:r>
                </w:p>
                <w:p w14:paraId="1B6C9134" w14:textId="4F194EAA" w:rsidR="00B217B1" w:rsidRDefault="00B217B1" w:rsidP="00B217B1">
                  <w:pPr>
                    <w:pStyle w:val="Caption"/>
                    <w:spacing w:before="120" w:after="120"/>
                    <w:jc w:val="center"/>
                  </w:pPr>
                  <w:r>
                    <w:t xml:space="preserve">Figure </w:t>
                  </w:r>
                  <w:r>
                    <w:fldChar w:fldCharType="begin"/>
                  </w:r>
                  <w:r>
                    <w:instrText xml:space="preserve"> SEQ Figure \* ARABIC </w:instrText>
                  </w:r>
                  <w:r>
                    <w:fldChar w:fldCharType="separate"/>
                  </w:r>
                  <w:r w:rsidR="00D91DAA">
                    <w:rPr>
                      <w:noProof/>
                    </w:rPr>
                    <w:t>11</w:t>
                  </w:r>
                  <w:r>
                    <w:rPr>
                      <w:noProof/>
                    </w:rPr>
                    <w:fldChar w:fldCharType="end"/>
                  </w:r>
                  <w:r>
                    <w:t xml:space="preserve"> Child mortality analysis</w:t>
                  </w:r>
                </w:p>
                <w:p w14:paraId="75A4F43F" w14:textId="76FCDC6F" w:rsidR="00B217B1" w:rsidRDefault="00B217B1" w:rsidP="00B17EFC"/>
              </w:tc>
            </w:tr>
          </w:tbl>
          <w:p w14:paraId="2C34082B" w14:textId="53940DF7" w:rsidR="00FD74E7" w:rsidRDefault="00FD74E7" w:rsidP="00A83C4B">
            <w:pPr>
              <w:pStyle w:val="Heading3"/>
              <w:spacing w:before="120"/>
              <w:jc w:val="both"/>
            </w:pPr>
            <w:bookmarkStart w:id="17" w:name="_Toc90227569"/>
            <w:r>
              <w:t>DEATH Rate Analysis</w:t>
            </w:r>
            <w:bookmarkEnd w:id="17"/>
            <w:r>
              <w:t xml:space="preserve"> </w:t>
            </w:r>
          </w:p>
          <w:p w14:paraId="0554F4A7" w14:textId="6F7F5DB0" w:rsidR="00E54EAC" w:rsidRDefault="00E54EAC" w:rsidP="00E54EAC">
            <w:pPr>
              <w:spacing w:before="120" w:after="120"/>
              <w:jc w:val="both"/>
            </w:pPr>
            <w:r>
              <w:t>The model is at 52%. The price of Rice is not relevant as we need to remove the parameter as the p value is greater than 0.05</w:t>
            </w:r>
            <w:r w:rsidR="00CE7F6B">
              <w:t>.</w:t>
            </w:r>
          </w:p>
          <w:p w14:paraId="316664C0" w14:textId="77777777" w:rsidR="00E54EAC" w:rsidRDefault="00E54EAC" w:rsidP="00E54EAC">
            <w:pPr>
              <w:keepNext/>
              <w:spacing w:before="120" w:after="120"/>
              <w:jc w:val="center"/>
            </w:pPr>
            <w:r>
              <w:rPr>
                <w:noProof/>
                <w:lang w:val="en-GB" w:eastAsia="en-GB"/>
              </w:rPr>
              <w:drawing>
                <wp:inline distT="0" distB="0" distL="0" distR="0" wp14:anchorId="6C82F3F1" wp14:editId="76D54B20">
                  <wp:extent cx="3890718" cy="354321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9556" cy="3551259"/>
                          </a:xfrm>
                          <a:prstGeom prst="rect">
                            <a:avLst/>
                          </a:prstGeom>
                        </pic:spPr>
                      </pic:pic>
                    </a:graphicData>
                  </a:graphic>
                </wp:inline>
              </w:drawing>
            </w:r>
          </w:p>
          <w:p w14:paraId="0C2B6CAE" w14:textId="2D1C30B7" w:rsidR="00E54EAC" w:rsidRDefault="00E54EAC" w:rsidP="00E54EAC">
            <w:pPr>
              <w:pStyle w:val="Caption"/>
              <w:jc w:val="center"/>
            </w:pPr>
            <w:r>
              <w:t xml:space="preserve">Figure </w:t>
            </w:r>
            <w:fldSimple w:instr=" SEQ Figure \* ARABIC ">
              <w:r w:rsidR="00D91DAA">
                <w:rPr>
                  <w:noProof/>
                </w:rPr>
                <w:t>12</w:t>
              </w:r>
            </w:fldSimple>
            <w:r>
              <w:t xml:space="preserve"> - Death Rate Analysis</w:t>
            </w:r>
          </w:p>
          <w:p w14:paraId="71E8A6D4" w14:textId="77777777" w:rsidR="00E54EAC" w:rsidRPr="00E54EAC" w:rsidRDefault="00E54EAC" w:rsidP="00E54EAC"/>
          <w:p w14:paraId="59E12C90" w14:textId="77777777" w:rsidR="002D0B0A" w:rsidRPr="00C3569F" w:rsidRDefault="002D0B0A" w:rsidP="00A83C4B">
            <w:pPr>
              <w:pStyle w:val="Heading1"/>
              <w:spacing w:before="120"/>
              <w:jc w:val="both"/>
            </w:pPr>
            <w:bookmarkStart w:id="18" w:name="_Toc90227570"/>
            <w:r>
              <w:lastRenderedPageBreak/>
              <w:t>CONCLUSION</w:t>
            </w:r>
            <w:bookmarkEnd w:id="18"/>
            <w:r>
              <w:t xml:space="preserve"> </w:t>
            </w:r>
          </w:p>
          <w:p w14:paraId="2E778773" w14:textId="77777777" w:rsidR="002D0B0A" w:rsidRPr="00F74F95" w:rsidRDefault="002D0B0A" w:rsidP="00A83C4B">
            <w:pPr>
              <w:spacing w:before="120" w:after="120"/>
              <w:jc w:val="both"/>
            </w:pPr>
          </w:p>
          <w:p w14:paraId="5E9A6BBE" w14:textId="77777777" w:rsidR="002D0B0A" w:rsidRDefault="002D0B0A" w:rsidP="00A83C4B">
            <w:pPr>
              <w:spacing w:before="120" w:after="120"/>
              <w:jc w:val="both"/>
            </w:pPr>
            <w:bookmarkStart w:id="19" w:name="_Hlk90201010"/>
            <w:r>
              <w:t xml:space="preserve">We have studied relations between food prices and different aspects of population changes – birth rate, death rate and child mortality. We explored GDP contribution as well. </w:t>
            </w:r>
          </w:p>
          <w:p w14:paraId="652445A4" w14:textId="64EDF672" w:rsidR="002D0B0A" w:rsidRDefault="002D0B0A" w:rsidP="00A83C4B">
            <w:pPr>
              <w:spacing w:before="120" w:after="120"/>
              <w:jc w:val="both"/>
            </w:pPr>
            <w:r>
              <w:t xml:space="preserve">Having chosen rice as the most representative commodity we have inferred </w:t>
            </w:r>
            <w:r w:rsidR="00BC1192">
              <w:t>that</w:t>
            </w:r>
            <w:r>
              <w:t xml:space="preserve"> it has negative correlation with population.</w:t>
            </w:r>
          </w:p>
          <w:p w14:paraId="35900F88" w14:textId="505D8CE9" w:rsidR="002D0B0A" w:rsidRDefault="002D0B0A" w:rsidP="00A83C4B">
            <w:pPr>
              <w:spacing w:before="120" w:after="120"/>
              <w:jc w:val="both"/>
            </w:pPr>
            <w:r>
              <w:t xml:space="preserve">Overall dataset has small correlation between food price and birth rates. However, if we introduce continents and countries, and apply inferred </w:t>
            </w:r>
            <w:r w:rsidR="003919C0">
              <w:t>analysis,</w:t>
            </w:r>
            <w:r>
              <w:t xml:space="preserve"> we have observed strong correlation between food price and birth rates.</w:t>
            </w:r>
          </w:p>
          <w:p w14:paraId="7AEF0889" w14:textId="6C1F9362" w:rsidR="002D0B0A" w:rsidRPr="00754447" w:rsidRDefault="002D0B0A" w:rsidP="00A83C4B">
            <w:pPr>
              <w:spacing w:before="120" w:after="120"/>
              <w:jc w:val="both"/>
            </w:pPr>
            <w:r>
              <w:t>We have observed that the birth rate in Afghanistan, can be represented through linear regression in the following expression:</w:t>
            </w:r>
          </w:p>
          <w:p w14:paraId="3F2769FA" w14:textId="1C4455AC" w:rsidR="002D0B0A" w:rsidRPr="00754447" w:rsidRDefault="0019030D" w:rsidP="00A83C4B">
            <w:pPr>
              <w:spacing w:before="120" w:after="120"/>
              <w:jc w:val="both"/>
              <w:rPr>
                <w:i/>
                <w:iCs/>
              </w:rPr>
            </w:pPr>
            <m:oMathPara>
              <m:oMath>
                <m:r>
                  <w:rPr>
                    <w:rFonts w:ascii="Cambria Math" w:hAnsi="Cambria Math"/>
                  </w:rPr>
                  <m:t>Birthrate = 55.5 – 45 × food price</m:t>
                </m:r>
              </m:oMath>
            </m:oMathPara>
          </w:p>
          <w:bookmarkEnd w:id="19"/>
          <w:p w14:paraId="3E154D22" w14:textId="603AB7E3" w:rsidR="002D0B0A" w:rsidRDefault="002D0B0A" w:rsidP="00A83C4B">
            <w:pPr>
              <w:spacing w:before="120" w:after="120"/>
              <w:jc w:val="both"/>
            </w:pPr>
          </w:p>
          <w:p w14:paraId="00D0C541" w14:textId="04C7CA45" w:rsidR="00BC1192" w:rsidRPr="00BC1192" w:rsidRDefault="00BC1192" w:rsidP="00BC1192">
            <w:pPr>
              <w:spacing w:before="120" w:after="120"/>
              <w:jc w:val="both"/>
            </w:pPr>
            <w:r w:rsidRPr="00BC1192">
              <w:t xml:space="preserve">Reviewing our hypothesis, previously defined, we can conclude as follows  </w:t>
            </w:r>
          </w:p>
          <w:p w14:paraId="05B2EF52" w14:textId="77777777" w:rsidR="00BC1192" w:rsidRDefault="002D0B0A" w:rsidP="00BC1192">
            <w:pPr>
              <w:spacing w:before="120" w:after="120"/>
              <w:ind w:left="360"/>
              <w:jc w:val="both"/>
            </w:pPr>
            <w:r w:rsidRPr="00BC1192">
              <w:rPr>
                <w:b/>
                <w:bCs/>
              </w:rPr>
              <w:t>Hypothesis 1:</w:t>
            </w:r>
            <w:r w:rsidRPr="00BC1192">
              <w:rPr>
                <w:i/>
                <w:iCs/>
              </w:rPr>
              <w:t xml:space="preserve"> </w:t>
            </w:r>
            <w:r>
              <w:t>Is food price influence Population? Null Hypothesis is</w:t>
            </w:r>
            <w:r w:rsidR="00BC1192">
              <w:t xml:space="preserve"> that</w:t>
            </w:r>
            <w:r>
              <w:t xml:space="preserve"> food price isn’t a key driver of population</w:t>
            </w:r>
            <w:r>
              <w:rPr>
                <w:rFonts w:hint="eastAsia"/>
                <w:lang w:eastAsia="zh-CN"/>
              </w:rPr>
              <w:t>.</w:t>
            </w:r>
            <w:r>
              <w:rPr>
                <w:lang w:eastAsia="zh-CN"/>
              </w:rPr>
              <w:t xml:space="preserve"> The alternative Hypothesis is that food price </w:t>
            </w:r>
            <w:r w:rsidR="00A83C4B">
              <w:rPr>
                <w:lang w:eastAsia="zh-CN"/>
              </w:rPr>
              <w:t xml:space="preserve">does </w:t>
            </w:r>
            <w:r>
              <w:rPr>
                <w:lang w:eastAsia="zh-CN"/>
              </w:rPr>
              <w:t>affect population</w:t>
            </w:r>
            <w:r w:rsidR="00A83C4B">
              <w:rPr>
                <w:lang w:eastAsia="zh-CN"/>
              </w:rPr>
              <w:t>, namely birth rate</w:t>
            </w:r>
            <w:r>
              <w:rPr>
                <w:lang w:eastAsia="zh-CN"/>
              </w:rPr>
              <w:t>.</w:t>
            </w:r>
            <w:r>
              <w:rPr>
                <w:rFonts w:hint="eastAsia"/>
                <w:lang w:eastAsia="zh-CN"/>
              </w:rPr>
              <w:t xml:space="preserve"> </w:t>
            </w:r>
          </w:p>
          <w:p w14:paraId="65411573" w14:textId="60987041" w:rsidR="00BC1192" w:rsidRDefault="00BC1192" w:rsidP="00BC1192">
            <w:pPr>
              <w:spacing w:before="120" w:after="120"/>
              <w:ind w:left="360"/>
              <w:jc w:val="both"/>
            </w:pPr>
            <w:r w:rsidRPr="00BC1192">
              <w:rPr>
                <w:b/>
                <w:bCs/>
              </w:rPr>
              <w:t>Conclusion:</w:t>
            </w:r>
            <w:r>
              <w:t xml:space="preserve"> </w:t>
            </w:r>
            <w:r w:rsidR="002D0B0A">
              <w:t xml:space="preserve">We are rejecting null hypothesis 1. </w:t>
            </w:r>
            <w:r w:rsidR="00A83C4B">
              <w:t xml:space="preserve">The relationship between food price and birth rate can be expressed with linear regression on the country level. P-values for slope coefficients are less </w:t>
            </w:r>
            <w:r w:rsidR="009E339A">
              <w:t>than</w:t>
            </w:r>
            <w:bookmarkStart w:id="20" w:name="_GoBack"/>
            <w:bookmarkEnd w:id="20"/>
            <w:r w:rsidR="00A83C4B">
              <w:t xml:space="preserve"> 1%.</w:t>
            </w:r>
          </w:p>
          <w:p w14:paraId="413D9716" w14:textId="77777777" w:rsidR="00BC1192" w:rsidRDefault="00BC1192" w:rsidP="00BC1192">
            <w:pPr>
              <w:pStyle w:val="ListParagraph"/>
              <w:spacing w:before="120" w:after="120"/>
              <w:jc w:val="both"/>
            </w:pPr>
          </w:p>
          <w:p w14:paraId="108088B2" w14:textId="6DACBBD4" w:rsidR="002D0B0A" w:rsidRPr="002D0B0A" w:rsidRDefault="002D0B0A" w:rsidP="00BC1192">
            <w:pPr>
              <w:pStyle w:val="ListParagraph"/>
              <w:spacing w:before="120" w:after="120"/>
              <w:jc w:val="both"/>
            </w:pPr>
          </w:p>
        </w:tc>
        <w:tc>
          <w:tcPr>
            <w:tcW w:w="222" w:type="dxa"/>
          </w:tcPr>
          <w:p w14:paraId="2E08C4D8" w14:textId="77777777" w:rsidR="00FD74E7" w:rsidRDefault="00FD74E7" w:rsidP="00A83C4B">
            <w:pPr>
              <w:pStyle w:val="Caption"/>
              <w:spacing w:before="120" w:after="120"/>
              <w:jc w:val="both"/>
            </w:pPr>
          </w:p>
        </w:tc>
        <w:tc>
          <w:tcPr>
            <w:tcW w:w="222" w:type="dxa"/>
          </w:tcPr>
          <w:p w14:paraId="21746471" w14:textId="77777777" w:rsidR="00FD74E7" w:rsidRDefault="00FD74E7" w:rsidP="00A83C4B">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DF0C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A83C4B">
            <w:pPr>
              <w:spacing w:before="120" w:after="120"/>
              <w:jc w:val="both"/>
              <w:rPr>
                <w:noProof/>
              </w:rPr>
            </w:pPr>
          </w:p>
        </w:tc>
        <w:tc>
          <w:tcPr>
            <w:tcW w:w="9167" w:type="dxa"/>
          </w:tcPr>
          <w:p w14:paraId="3663F8BD" w14:textId="0D1C8668" w:rsidR="00A37EFF" w:rsidRDefault="00A37EFF" w:rsidP="00A83C4B">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bookmarkStart w:id="21" w:name="_Toc90227571" w:displacedByCustomXml="next"/>
    <w:sdt>
      <w:sdtPr>
        <w:rPr>
          <w:rFonts w:asciiTheme="minorHAnsi" w:hAnsiTheme="minorHAnsi"/>
          <w:b w:val="0"/>
          <w:caps w:val="0"/>
          <w:sz w:val="24"/>
          <w:szCs w:val="28"/>
        </w:rPr>
        <w:id w:val="-1508286667"/>
        <w:docPartObj>
          <w:docPartGallery w:val="Bibliographies"/>
          <w:docPartUnique/>
        </w:docPartObj>
      </w:sdtPr>
      <w:sdtEndPr/>
      <w:sdtContent>
        <w:p w14:paraId="20B9DF84" w14:textId="0E8DFC3D" w:rsidR="004A2A3E" w:rsidRDefault="004A2A3E" w:rsidP="00FF29B9">
          <w:pPr>
            <w:pStyle w:val="Heading1"/>
          </w:pPr>
          <w:r>
            <w:t>Bibliography</w:t>
          </w:r>
          <w:bookmarkEnd w:id="21"/>
        </w:p>
        <w:sdt>
          <w:sdtPr>
            <w:id w:val="111145805"/>
            <w:bibliography/>
          </w:sdtPr>
          <w:sdtEndPr/>
          <w:sdtContent>
            <w:p w14:paraId="1CEF5C21" w14:textId="77777777" w:rsidR="00A83C4B" w:rsidRDefault="004A2A3E" w:rsidP="00A83C4B">
              <w:pPr>
                <w:pStyle w:val="Bibliography"/>
                <w:spacing w:before="120" w:after="120"/>
                <w:ind w:left="720" w:hanging="720"/>
                <w:rPr>
                  <w:noProof/>
                  <w:szCs w:val="24"/>
                </w:rPr>
              </w:pPr>
              <w:r>
                <w:fldChar w:fldCharType="begin"/>
              </w:r>
              <w:r>
                <w:instrText xml:space="preserve"> BIBLIOGRAPHY </w:instrText>
              </w:r>
              <w:r>
                <w:fldChar w:fldCharType="separate"/>
              </w:r>
              <w:r w:rsidR="00A83C4B">
                <w:rPr>
                  <w:i/>
                  <w:iCs/>
                  <w:noProof/>
                </w:rPr>
                <w:t>Exchange Rates</w:t>
              </w:r>
              <w:r w:rsidR="00A83C4B">
                <w:rPr>
                  <w:noProof/>
                </w:rPr>
                <w:t>. (n.d.). Retrieved from https://data.oecd.org/conversion/exchange-rates.htm.</w:t>
              </w:r>
            </w:p>
            <w:p w14:paraId="25AE113E" w14:textId="77777777" w:rsidR="00A83C4B" w:rsidRDefault="00A83C4B" w:rsidP="00A83C4B">
              <w:pPr>
                <w:pStyle w:val="Bibliography"/>
                <w:spacing w:before="120" w:after="120"/>
                <w:ind w:left="720" w:hanging="720"/>
                <w:rPr>
                  <w:noProof/>
                </w:rPr>
              </w:pPr>
              <w:r>
                <w:rPr>
                  <w:i/>
                  <w:iCs/>
                  <w:noProof/>
                </w:rPr>
                <w:t>Global Food Prices</w:t>
              </w:r>
              <w:r>
                <w:rPr>
                  <w:noProof/>
                </w:rPr>
                <w:t>. (n.d.). Retrieved from https://data.humdata.org/dataset/wfp-food-prices.</w:t>
              </w:r>
            </w:p>
            <w:p w14:paraId="21D8344B" w14:textId="77777777" w:rsidR="00A83C4B" w:rsidRDefault="00A83C4B" w:rsidP="00A83C4B">
              <w:pPr>
                <w:pStyle w:val="Bibliography"/>
                <w:spacing w:before="120" w:after="120"/>
                <w:ind w:left="720" w:hanging="720"/>
                <w:rPr>
                  <w:noProof/>
                </w:rPr>
              </w:pPr>
              <w:r>
                <w:rPr>
                  <w:i/>
                  <w:iCs/>
                  <w:noProof/>
                </w:rPr>
                <w:t>Gross Domestic Product</w:t>
              </w:r>
              <w:r>
                <w:rPr>
                  <w:noProof/>
                </w:rPr>
                <w:t>. (n.d.). Retrieved from https://stats.oecd.org/Index.aspx?DatasetCode=SNA_TABLE1.</w:t>
              </w:r>
            </w:p>
            <w:p w14:paraId="7E5AE0A2" w14:textId="77777777" w:rsidR="00A83C4B" w:rsidRDefault="00A83C4B" w:rsidP="00A83C4B">
              <w:pPr>
                <w:pStyle w:val="Bibliography"/>
                <w:spacing w:before="120" w:after="120"/>
                <w:ind w:left="720" w:hanging="720"/>
                <w:rPr>
                  <w:noProof/>
                </w:rPr>
              </w:pPr>
              <w:r>
                <w:rPr>
                  <w:i/>
                  <w:iCs/>
                  <w:noProof/>
                </w:rPr>
                <w:t>Population Trends</w:t>
              </w:r>
              <w:r>
                <w:rPr>
                  <w:noProof/>
                </w:rPr>
                <w:t>. (n.d.). Retrieved from https://data.worldbank.org/indicator/SP.POP.TOTL.</w:t>
              </w:r>
            </w:p>
            <w:p w14:paraId="7F689A50" w14:textId="77777777" w:rsidR="00A83C4B" w:rsidRDefault="00A83C4B" w:rsidP="00A83C4B">
              <w:pPr>
                <w:pStyle w:val="Bibliography"/>
                <w:spacing w:before="120" w:after="120"/>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A83C4B">
              <w:pPr>
                <w:spacing w:before="120" w:after="120"/>
                <w:jc w:val="both"/>
              </w:pPr>
              <w:r>
                <w:rPr>
                  <w:b/>
                  <w:bCs/>
                  <w:noProof/>
                </w:rPr>
                <w:fldChar w:fldCharType="end"/>
              </w:r>
            </w:p>
          </w:sdtContent>
        </w:sdt>
      </w:sdtContent>
    </w:sdt>
    <w:p w14:paraId="13FEEBDA" w14:textId="33C1BEB5" w:rsidR="00E03AFE" w:rsidRDefault="00E03AFE" w:rsidP="00A83C4B">
      <w:pPr>
        <w:spacing w:before="120" w:after="120"/>
        <w:jc w:val="both"/>
      </w:pPr>
    </w:p>
    <w:p w14:paraId="2ABDF09C" w14:textId="2C2B4344" w:rsidR="00E03AFE" w:rsidRDefault="00E03AFE" w:rsidP="00A83C4B">
      <w:pPr>
        <w:spacing w:before="120" w:after="120"/>
        <w:jc w:val="both"/>
      </w:pPr>
    </w:p>
    <w:sectPr w:rsidR="00E03AFE" w:rsidSect="007B38D6">
      <w:footerReference w:type="default" r:id="rId26"/>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CB11F" w14:textId="77777777" w:rsidR="003A2FC5" w:rsidRDefault="003A2FC5" w:rsidP="00B7244E">
      <w:r>
        <w:separator/>
      </w:r>
    </w:p>
  </w:endnote>
  <w:endnote w:type="continuationSeparator" w:id="0">
    <w:p w14:paraId="1099E7ED" w14:textId="77777777" w:rsidR="003A2FC5" w:rsidRDefault="003A2FC5"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3D77B4" w14:paraId="6C074883" w14:textId="77777777" w:rsidTr="002A5BA5">
      <w:trPr>
        <w:trHeight w:val="628"/>
      </w:trPr>
      <w:tc>
        <w:tcPr>
          <w:tcW w:w="2697" w:type="dxa"/>
          <w:shd w:val="clear" w:color="auto" w:fill="FFFFFF" w:themeFill="background1"/>
          <w:vAlign w:val="center"/>
        </w:tcPr>
        <w:p w14:paraId="11678D23" w14:textId="77777777" w:rsidR="003D77B4" w:rsidRPr="00E77D6F" w:rsidRDefault="003D77B4" w:rsidP="00B7244E">
          <w:pPr>
            <w:pStyle w:val="Footer"/>
          </w:pPr>
        </w:p>
      </w:tc>
      <w:tc>
        <w:tcPr>
          <w:tcW w:w="6293" w:type="dxa"/>
          <w:shd w:val="clear" w:color="auto" w:fill="FFFFFF" w:themeFill="background1"/>
        </w:tcPr>
        <w:p w14:paraId="4C9E4052" w14:textId="77777777" w:rsidR="003D77B4" w:rsidRPr="00F705BA" w:rsidRDefault="003D77B4"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EndPr>
            <w:rPr>
              <w:rStyle w:val="PageNumber"/>
            </w:rPr>
          </w:sdtEndPr>
          <w:sdtContent>
            <w:p w14:paraId="6E166400" w14:textId="77777777" w:rsidR="003D77B4" w:rsidRPr="00F705BA" w:rsidRDefault="003D77B4"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2</w:t>
              </w:r>
              <w:r w:rsidRPr="00F705BA">
                <w:rPr>
                  <w:rStyle w:val="PageNumber"/>
                  <w:szCs w:val="20"/>
                </w:rPr>
                <w:fldChar w:fldCharType="end"/>
              </w:r>
            </w:p>
          </w:sdtContent>
        </w:sdt>
      </w:tc>
    </w:tr>
  </w:tbl>
  <w:p w14:paraId="6E75B4CF" w14:textId="77777777" w:rsidR="003D77B4" w:rsidRDefault="003D77B4"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9DF79" w14:textId="77777777" w:rsidR="003A2FC5" w:rsidRDefault="003A2FC5" w:rsidP="00B7244E">
      <w:r>
        <w:separator/>
      </w:r>
    </w:p>
  </w:footnote>
  <w:footnote w:type="continuationSeparator" w:id="0">
    <w:p w14:paraId="2C726CA1" w14:textId="77777777" w:rsidR="003A2FC5" w:rsidRDefault="003A2FC5"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CD415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bordersDoNotSurroundHeader/>
  <w:bordersDoNotSurroundFooter/>
  <w:proofState w:spelling="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4B4F"/>
    <w:rsid w:val="00005E56"/>
    <w:rsid w:val="00005EAD"/>
    <w:rsid w:val="000133E1"/>
    <w:rsid w:val="00016CB0"/>
    <w:rsid w:val="00017F7A"/>
    <w:rsid w:val="00020E6F"/>
    <w:rsid w:val="00021216"/>
    <w:rsid w:val="00022EDB"/>
    <w:rsid w:val="00024DEA"/>
    <w:rsid w:val="000258C9"/>
    <w:rsid w:val="00027BBB"/>
    <w:rsid w:val="000300EF"/>
    <w:rsid w:val="00033BD9"/>
    <w:rsid w:val="0004136F"/>
    <w:rsid w:val="00044129"/>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1845"/>
    <w:rsid w:val="000D2C31"/>
    <w:rsid w:val="000D437A"/>
    <w:rsid w:val="000D52FE"/>
    <w:rsid w:val="000D7FD4"/>
    <w:rsid w:val="000E2ADE"/>
    <w:rsid w:val="000E4AB6"/>
    <w:rsid w:val="000E4DDA"/>
    <w:rsid w:val="000E5C71"/>
    <w:rsid w:val="000E7298"/>
    <w:rsid w:val="000F3A0F"/>
    <w:rsid w:val="000F426F"/>
    <w:rsid w:val="000F4644"/>
    <w:rsid w:val="001019E1"/>
    <w:rsid w:val="00103380"/>
    <w:rsid w:val="00104128"/>
    <w:rsid w:val="00105020"/>
    <w:rsid w:val="001053C1"/>
    <w:rsid w:val="0010650A"/>
    <w:rsid w:val="001132E1"/>
    <w:rsid w:val="00113B81"/>
    <w:rsid w:val="00114038"/>
    <w:rsid w:val="00114790"/>
    <w:rsid w:val="00116422"/>
    <w:rsid w:val="00122443"/>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9030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4514"/>
    <w:rsid w:val="00206327"/>
    <w:rsid w:val="00206C67"/>
    <w:rsid w:val="002076EF"/>
    <w:rsid w:val="00210AC0"/>
    <w:rsid w:val="00214772"/>
    <w:rsid w:val="00225E3D"/>
    <w:rsid w:val="00231EF8"/>
    <w:rsid w:val="00233294"/>
    <w:rsid w:val="002340F4"/>
    <w:rsid w:val="0023495A"/>
    <w:rsid w:val="00236644"/>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0B0A"/>
    <w:rsid w:val="002D3E61"/>
    <w:rsid w:val="002D49C5"/>
    <w:rsid w:val="002D591C"/>
    <w:rsid w:val="002E0DDD"/>
    <w:rsid w:val="002E13F9"/>
    <w:rsid w:val="002E2756"/>
    <w:rsid w:val="002E356B"/>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0726"/>
    <w:rsid w:val="003521F9"/>
    <w:rsid w:val="003547D1"/>
    <w:rsid w:val="0036302B"/>
    <w:rsid w:val="0036363F"/>
    <w:rsid w:val="00370882"/>
    <w:rsid w:val="003724F7"/>
    <w:rsid w:val="0037272C"/>
    <w:rsid w:val="00374940"/>
    <w:rsid w:val="0037798D"/>
    <w:rsid w:val="00381043"/>
    <w:rsid w:val="00384F04"/>
    <w:rsid w:val="00387373"/>
    <w:rsid w:val="00390F1C"/>
    <w:rsid w:val="0039158A"/>
    <w:rsid w:val="00391728"/>
    <w:rsid w:val="003919C0"/>
    <w:rsid w:val="00392774"/>
    <w:rsid w:val="00394FEC"/>
    <w:rsid w:val="003A10AF"/>
    <w:rsid w:val="003A21CA"/>
    <w:rsid w:val="003A2BC4"/>
    <w:rsid w:val="003A2FC5"/>
    <w:rsid w:val="003B34DC"/>
    <w:rsid w:val="003B48AC"/>
    <w:rsid w:val="003B7E88"/>
    <w:rsid w:val="003C3D5A"/>
    <w:rsid w:val="003C7515"/>
    <w:rsid w:val="003C7F74"/>
    <w:rsid w:val="003D127B"/>
    <w:rsid w:val="003D181F"/>
    <w:rsid w:val="003D5CD3"/>
    <w:rsid w:val="003D630C"/>
    <w:rsid w:val="003D64E6"/>
    <w:rsid w:val="003D6BD2"/>
    <w:rsid w:val="003D77B4"/>
    <w:rsid w:val="003E1D76"/>
    <w:rsid w:val="003F6A04"/>
    <w:rsid w:val="00400A5D"/>
    <w:rsid w:val="00412447"/>
    <w:rsid w:val="00415473"/>
    <w:rsid w:val="00415D62"/>
    <w:rsid w:val="004219AB"/>
    <w:rsid w:val="0042742A"/>
    <w:rsid w:val="00432FF5"/>
    <w:rsid w:val="0043454C"/>
    <w:rsid w:val="00434DEB"/>
    <w:rsid w:val="004370EB"/>
    <w:rsid w:val="00440E4F"/>
    <w:rsid w:val="00444DAF"/>
    <w:rsid w:val="00445CA0"/>
    <w:rsid w:val="004465E6"/>
    <w:rsid w:val="00446781"/>
    <w:rsid w:val="004522CD"/>
    <w:rsid w:val="00452462"/>
    <w:rsid w:val="0045528C"/>
    <w:rsid w:val="004572CC"/>
    <w:rsid w:val="0046144F"/>
    <w:rsid w:val="004623CA"/>
    <w:rsid w:val="00464214"/>
    <w:rsid w:val="00471929"/>
    <w:rsid w:val="00475139"/>
    <w:rsid w:val="00475B12"/>
    <w:rsid w:val="00476FEF"/>
    <w:rsid w:val="0048420A"/>
    <w:rsid w:val="00484CA7"/>
    <w:rsid w:val="00490539"/>
    <w:rsid w:val="00491008"/>
    <w:rsid w:val="00492658"/>
    <w:rsid w:val="00492F82"/>
    <w:rsid w:val="004A090E"/>
    <w:rsid w:val="004A0DED"/>
    <w:rsid w:val="004A2A3E"/>
    <w:rsid w:val="004A5FF0"/>
    <w:rsid w:val="004A6442"/>
    <w:rsid w:val="004B5387"/>
    <w:rsid w:val="004B6B9B"/>
    <w:rsid w:val="004B6DC3"/>
    <w:rsid w:val="004B743B"/>
    <w:rsid w:val="004C211C"/>
    <w:rsid w:val="004C2B9F"/>
    <w:rsid w:val="004C2CE0"/>
    <w:rsid w:val="004C5908"/>
    <w:rsid w:val="004E0C50"/>
    <w:rsid w:val="004E31F6"/>
    <w:rsid w:val="004E57A1"/>
    <w:rsid w:val="004E5C7F"/>
    <w:rsid w:val="004E634D"/>
    <w:rsid w:val="004F6E1B"/>
    <w:rsid w:val="004F749D"/>
    <w:rsid w:val="00501C6B"/>
    <w:rsid w:val="005107DC"/>
    <w:rsid w:val="00513095"/>
    <w:rsid w:val="005158CF"/>
    <w:rsid w:val="005178D0"/>
    <w:rsid w:val="00520323"/>
    <w:rsid w:val="00520D2C"/>
    <w:rsid w:val="005221E5"/>
    <w:rsid w:val="005222E1"/>
    <w:rsid w:val="005232B2"/>
    <w:rsid w:val="005255E5"/>
    <w:rsid w:val="00530530"/>
    <w:rsid w:val="005309AF"/>
    <w:rsid w:val="005322F6"/>
    <w:rsid w:val="00532372"/>
    <w:rsid w:val="0053513F"/>
    <w:rsid w:val="00541BF5"/>
    <w:rsid w:val="005427F6"/>
    <w:rsid w:val="00543CFB"/>
    <w:rsid w:val="0054426D"/>
    <w:rsid w:val="00546C0B"/>
    <w:rsid w:val="005518C4"/>
    <w:rsid w:val="00552BC3"/>
    <w:rsid w:val="0055766B"/>
    <w:rsid w:val="0056341A"/>
    <w:rsid w:val="005643C6"/>
    <w:rsid w:val="00567E9A"/>
    <w:rsid w:val="005708F0"/>
    <w:rsid w:val="0057248F"/>
    <w:rsid w:val="00572FDF"/>
    <w:rsid w:val="00576BAF"/>
    <w:rsid w:val="00581497"/>
    <w:rsid w:val="0058196D"/>
    <w:rsid w:val="00585826"/>
    <w:rsid w:val="005931E8"/>
    <w:rsid w:val="0059543A"/>
    <w:rsid w:val="005A1675"/>
    <w:rsid w:val="005A43BA"/>
    <w:rsid w:val="005A75DC"/>
    <w:rsid w:val="005A7D0F"/>
    <w:rsid w:val="005B3844"/>
    <w:rsid w:val="005B7521"/>
    <w:rsid w:val="005C6FD3"/>
    <w:rsid w:val="005D016D"/>
    <w:rsid w:val="005D4761"/>
    <w:rsid w:val="005E08F0"/>
    <w:rsid w:val="005E1B6E"/>
    <w:rsid w:val="005E2308"/>
    <w:rsid w:val="005E4BDF"/>
    <w:rsid w:val="005F0675"/>
    <w:rsid w:val="005F45A3"/>
    <w:rsid w:val="005F778A"/>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4A47"/>
    <w:rsid w:val="00676D2F"/>
    <w:rsid w:val="00695CA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426F"/>
    <w:rsid w:val="007161C2"/>
    <w:rsid w:val="0074149F"/>
    <w:rsid w:val="0074208F"/>
    <w:rsid w:val="00747F92"/>
    <w:rsid w:val="00751778"/>
    <w:rsid w:val="00752F43"/>
    <w:rsid w:val="00754447"/>
    <w:rsid w:val="00757285"/>
    <w:rsid w:val="00761DAA"/>
    <w:rsid w:val="00762226"/>
    <w:rsid w:val="00762F22"/>
    <w:rsid w:val="00763721"/>
    <w:rsid w:val="007667FC"/>
    <w:rsid w:val="00766BD1"/>
    <w:rsid w:val="00766E44"/>
    <w:rsid w:val="00770636"/>
    <w:rsid w:val="00770EBC"/>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39A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92C97"/>
    <w:rsid w:val="008A4137"/>
    <w:rsid w:val="008A64AA"/>
    <w:rsid w:val="008A6DCC"/>
    <w:rsid w:val="008A7A8F"/>
    <w:rsid w:val="008B3F5F"/>
    <w:rsid w:val="008B4763"/>
    <w:rsid w:val="008B7BB8"/>
    <w:rsid w:val="008C3364"/>
    <w:rsid w:val="008C510C"/>
    <w:rsid w:val="008D1BFA"/>
    <w:rsid w:val="008D2B3A"/>
    <w:rsid w:val="008E2877"/>
    <w:rsid w:val="008E5A83"/>
    <w:rsid w:val="008F327A"/>
    <w:rsid w:val="008F33EF"/>
    <w:rsid w:val="008F4379"/>
    <w:rsid w:val="008F5452"/>
    <w:rsid w:val="008F5479"/>
    <w:rsid w:val="008F670A"/>
    <w:rsid w:val="009077B1"/>
    <w:rsid w:val="00915FE0"/>
    <w:rsid w:val="0091788D"/>
    <w:rsid w:val="0092599E"/>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32C8"/>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39A"/>
    <w:rsid w:val="009E3FD5"/>
    <w:rsid w:val="009E4181"/>
    <w:rsid w:val="009E64FB"/>
    <w:rsid w:val="009F2947"/>
    <w:rsid w:val="009F2A20"/>
    <w:rsid w:val="009F30B5"/>
    <w:rsid w:val="009F3551"/>
    <w:rsid w:val="009F44C1"/>
    <w:rsid w:val="009F4547"/>
    <w:rsid w:val="009F582B"/>
    <w:rsid w:val="00A00E8F"/>
    <w:rsid w:val="00A03058"/>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83C4B"/>
    <w:rsid w:val="00A90441"/>
    <w:rsid w:val="00A919F0"/>
    <w:rsid w:val="00A97EB8"/>
    <w:rsid w:val="00AA56F5"/>
    <w:rsid w:val="00AA5E08"/>
    <w:rsid w:val="00AB23DF"/>
    <w:rsid w:val="00AB3D02"/>
    <w:rsid w:val="00AB66C0"/>
    <w:rsid w:val="00AB6D54"/>
    <w:rsid w:val="00AC221B"/>
    <w:rsid w:val="00AC2EEA"/>
    <w:rsid w:val="00AC3669"/>
    <w:rsid w:val="00AD180B"/>
    <w:rsid w:val="00AD2941"/>
    <w:rsid w:val="00AD30DE"/>
    <w:rsid w:val="00AD70C5"/>
    <w:rsid w:val="00AE1192"/>
    <w:rsid w:val="00AE180D"/>
    <w:rsid w:val="00AE6338"/>
    <w:rsid w:val="00AF34FB"/>
    <w:rsid w:val="00AF4F54"/>
    <w:rsid w:val="00B01188"/>
    <w:rsid w:val="00B02977"/>
    <w:rsid w:val="00B105C6"/>
    <w:rsid w:val="00B10745"/>
    <w:rsid w:val="00B17333"/>
    <w:rsid w:val="00B17EFC"/>
    <w:rsid w:val="00B2008F"/>
    <w:rsid w:val="00B217B1"/>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75FE7"/>
    <w:rsid w:val="00B86129"/>
    <w:rsid w:val="00B87536"/>
    <w:rsid w:val="00B910CB"/>
    <w:rsid w:val="00B91773"/>
    <w:rsid w:val="00B92420"/>
    <w:rsid w:val="00B97733"/>
    <w:rsid w:val="00BA1AD5"/>
    <w:rsid w:val="00BA2CA7"/>
    <w:rsid w:val="00BA580E"/>
    <w:rsid w:val="00BA79DD"/>
    <w:rsid w:val="00BB121B"/>
    <w:rsid w:val="00BB1C25"/>
    <w:rsid w:val="00BB2699"/>
    <w:rsid w:val="00BB46F5"/>
    <w:rsid w:val="00BC1192"/>
    <w:rsid w:val="00BC17A4"/>
    <w:rsid w:val="00BC33C8"/>
    <w:rsid w:val="00BC42D4"/>
    <w:rsid w:val="00BC758D"/>
    <w:rsid w:val="00BE266E"/>
    <w:rsid w:val="00BE3B35"/>
    <w:rsid w:val="00BE4726"/>
    <w:rsid w:val="00BE498E"/>
    <w:rsid w:val="00BE4B45"/>
    <w:rsid w:val="00BE7006"/>
    <w:rsid w:val="00BE752F"/>
    <w:rsid w:val="00BF0FC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3748B"/>
    <w:rsid w:val="00C42392"/>
    <w:rsid w:val="00C474EB"/>
    <w:rsid w:val="00C505CC"/>
    <w:rsid w:val="00C52023"/>
    <w:rsid w:val="00C56EDB"/>
    <w:rsid w:val="00C6695D"/>
    <w:rsid w:val="00C704D3"/>
    <w:rsid w:val="00C725A9"/>
    <w:rsid w:val="00C74E0C"/>
    <w:rsid w:val="00C77F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15B"/>
    <w:rsid w:val="00CE36C3"/>
    <w:rsid w:val="00CE60BE"/>
    <w:rsid w:val="00CE7F6B"/>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84BA4"/>
    <w:rsid w:val="00D859BB"/>
    <w:rsid w:val="00D90F9C"/>
    <w:rsid w:val="00D91DAA"/>
    <w:rsid w:val="00D95CD2"/>
    <w:rsid w:val="00DA367E"/>
    <w:rsid w:val="00DA530F"/>
    <w:rsid w:val="00DA60D5"/>
    <w:rsid w:val="00DB07D0"/>
    <w:rsid w:val="00DB211B"/>
    <w:rsid w:val="00DB5F96"/>
    <w:rsid w:val="00DB6C03"/>
    <w:rsid w:val="00DB7BE8"/>
    <w:rsid w:val="00DC034F"/>
    <w:rsid w:val="00DC280E"/>
    <w:rsid w:val="00DC3E6D"/>
    <w:rsid w:val="00DC40C2"/>
    <w:rsid w:val="00DD18C6"/>
    <w:rsid w:val="00DD1CFC"/>
    <w:rsid w:val="00DD2597"/>
    <w:rsid w:val="00DD5CC9"/>
    <w:rsid w:val="00DD7E85"/>
    <w:rsid w:val="00DE11D2"/>
    <w:rsid w:val="00DF0CDA"/>
    <w:rsid w:val="00DF2373"/>
    <w:rsid w:val="00DF5DD2"/>
    <w:rsid w:val="00DF709B"/>
    <w:rsid w:val="00E01022"/>
    <w:rsid w:val="00E03348"/>
    <w:rsid w:val="00E03AFE"/>
    <w:rsid w:val="00E0510F"/>
    <w:rsid w:val="00E07AE3"/>
    <w:rsid w:val="00E12350"/>
    <w:rsid w:val="00E1440E"/>
    <w:rsid w:val="00E15FB8"/>
    <w:rsid w:val="00E17304"/>
    <w:rsid w:val="00E23988"/>
    <w:rsid w:val="00E31DF0"/>
    <w:rsid w:val="00E360CC"/>
    <w:rsid w:val="00E45B19"/>
    <w:rsid w:val="00E504DC"/>
    <w:rsid w:val="00E51622"/>
    <w:rsid w:val="00E54EAC"/>
    <w:rsid w:val="00E55818"/>
    <w:rsid w:val="00E575A3"/>
    <w:rsid w:val="00E6750C"/>
    <w:rsid w:val="00E744BD"/>
    <w:rsid w:val="00E77D6F"/>
    <w:rsid w:val="00E8240C"/>
    <w:rsid w:val="00E85D57"/>
    <w:rsid w:val="00E8689A"/>
    <w:rsid w:val="00E9788E"/>
    <w:rsid w:val="00EA15C4"/>
    <w:rsid w:val="00EA1BBC"/>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3EBA"/>
    <w:rsid w:val="00F0605D"/>
    <w:rsid w:val="00F103B1"/>
    <w:rsid w:val="00F111DC"/>
    <w:rsid w:val="00F11820"/>
    <w:rsid w:val="00F1761E"/>
    <w:rsid w:val="00F2003C"/>
    <w:rsid w:val="00F2312E"/>
    <w:rsid w:val="00F23A48"/>
    <w:rsid w:val="00F23CD0"/>
    <w:rsid w:val="00F25FBE"/>
    <w:rsid w:val="00F260D3"/>
    <w:rsid w:val="00F3027B"/>
    <w:rsid w:val="00F309CB"/>
    <w:rsid w:val="00F31B08"/>
    <w:rsid w:val="00F34ECA"/>
    <w:rsid w:val="00F438DC"/>
    <w:rsid w:val="00F45659"/>
    <w:rsid w:val="00F456F6"/>
    <w:rsid w:val="00F46510"/>
    <w:rsid w:val="00F4715A"/>
    <w:rsid w:val="00F60CE4"/>
    <w:rsid w:val="00F616A6"/>
    <w:rsid w:val="00F6267B"/>
    <w:rsid w:val="00F67662"/>
    <w:rsid w:val="00F705BA"/>
    <w:rsid w:val="00F72251"/>
    <w:rsid w:val="00F74DAE"/>
    <w:rsid w:val="00F74F95"/>
    <w:rsid w:val="00F75E49"/>
    <w:rsid w:val="00F766AB"/>
    <w:rsid w:val="00F80366"/>
    <w:rsid w:val="00F812F6"/>
    <w:rsid w:val="00F821F2"/>
    <w:rsid w:val="00F82E92"/>
    <w:rsid w:val="00F831BE"/>
    <w:rsid w:val="00F83CEF"/>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4031"/>
    <w:rsid w:val="00FE6495"/>
    <w:rsid w:val="00FF29B9"/>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Heading1"/>
    <w:uiPriority w:val="39"/>
    <w:unhideWhenUsed/>
    <w:qFormat/>
    <w:rsid w:val="001053C1"/>
    <w:pPr>
      <w:keepNext/>
      <w:keepLines/>
      <w:spacing w:after="0" w:line="259" w:lineRule="auto"/>
      <w:jc w:val="center"/>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Heading1Char"/>
    <w:uiPriority w:val="99"/>
    <w:unhideWhenUsed/>
    <w:rsid w:val="00FB0D51"/>
    <w:rPr>
      <w:rFonts w:asciiTheme="majorHAnsi" w:hAnsiTheme="majorHAnsi"/>
      <w:b/>
      <w:caps/>
      <w:color w:val="0000FF" w:themeColor="hyperlink"/>
      <w:sz w:val="48"/>
      <w:szCs w:val="48"/>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2461">
      <w:bodyDiv w:val="1"/>
      <w:marLeft w:val="0"/>
      <w:marRight w:val="0"/>
      <w:marTop w:val="0"/>
      <w:marBottom w:val="0"/>
      <w:divBdr>
        <w:top w:val="none" w:sz="0" w:space="0" w:color="auto"/>
        <w:left w:val="none" w:sz="0" w:space="0" w:color="auto"/>
        <w:bottom w:val="none" w:sz="0" w:space="0" w:color="auto"/>
        <w:right w:val="none" w:sz="0" w:space="0" w:color="auto"/>
      </w:divBdr>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944E2F5C-7298-4455-8832-FEB9EAEE6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12</Pages>
  <Words>2206</Words>
  <Characters>12578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2021-12-12T01:55:00Z</dcterms:created>
  <dcterms:modified xsi:type="dcterms:W3CDTF">2021-12-12T23:57:00Z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